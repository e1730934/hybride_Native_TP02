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2219B" w14:textId="77777777" w:rsidR="003C4963" w:rsidRDefault="003C4963" w:rsidP="003C4963">
      <w:pPr>
        <w:pStyle w:val="Titre1"/>
      </w:pPr>
      <w:r>
        <w:t>Consignes pour l'ensemble du projet</w:t>
      </w:r>
    </w:p>
    <w:p w14:paraId="750002C2" w14:textId="77777777" w:rsidR="003C4963" w:rsidRPr="0072610F" w:rsidRDefault="003C4963" w:rsidP="003C4963">
      <w:pPr>
        <w:pStyle w:val="paraPuce"/>
        <w:rPr>
          <w:lang w:val="fr-FR"/>
        </w:rPr>
      </w:pPr>
      <w:r w:rsidRPr="0072610F">
        <w:rPr>
          <w:lang w:val="fr-FR"/>
        </w:rPr>
        <w:t>Un maximum de points sera accordé aux applications écrites à l'aide des meilleures pratiques :</w:t>
      </w:r>
    </w:p>
    <w:p w14:paraId="1C76C94F" w14:textId="77777777" w:rsidR="003C4963" w:rsidRDefault="003C4963" w:rsidP="003C4963">
      <w:pPr>
        <w:pStyle w:val="paraPuc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Utilisation de components (Podcast, Episode, </w:t>
      </w:r>
      <w:proofErr w:type="spellStart"/>
      <w:r>
        <w:rPr>
          <w:lang w:val="fr-FR"/>
        </w:rPr>
        <w:t>Footer</w:t>
      </w:r>
      <w:proofErr w:type="spellEnd"/>
      <w:r>
        <w:rPr>
          <w:lang w:val="fr-FR"/>
        </w:rPr>
        <w:t>, autres?)</w:t>
      </w:r>
    </w:p>
    <w:p w14:paraId="1415A6DB" w14:textId="77777777" w:rsidR="003C4963" w:rsidRDefault="003C4963" w:rsidP="003C4963">
      <w:pPr>
        <w:pStyle w:val="paraPuce"/>
        <w:numPr>
          <w:ilvl w:val="1"/>
          <w:numId w:val="2"/>
        </w:numPr>
        <w:rPr>
          <w:lang w:val="fr-FR"/>
        </w:rPr>
      </w:pPr>
      <w:r>
        <w:rPr>
          <w:lang w:val="fr-FR"/>
        </w:rPr>
        <w:t>Clarté du code</w:t>
      </w:r>
    </w:p>
    <w:p w14:paraId="1DAEDA28" w14:textId="77777777" w:rsidR="003C4963" w:rsidRDefault="003C4963" w:rsidP="003C4963">
      <w:pPr>
        <w:pStyle w:val="paraPuc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Pas de warnings ou erreurs REACT (vérifiez la console du navigateur).  </w:t>
      </w:r>
    </w:p>
    <w:p w14:paraId="57F3E5A7" w14:textId="0553BC9F" w:rsidR="003C4963" w:rsidRDefault="003C4963" w:rsidP="003C4963">
      <w:pPr>
        <w:pStyle w:val="paraPuc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Pas d'erreur de </w:t>
      </w:r>
      <w:r w:rsidRPr="0092678A">
        <w:rPr>
          <w:rStyle w:val="codeCar"/>
        </w:rPr>
        <w:t>lint</w:t>
      </w:r>
      <w:r>
        <w:rPr>
          <w:lang w:val="fr-FR"/>
        </w:rPr>
        <w:t xml:space="preserve"> (utilisez "</w:t>
      </w:r>
      <w:r w:rsidRPr="0092678A">
        <w:rPr>
          <w:rStyle w:val="codeCar"/>
        </w:rPr>
        <w:t>npm run lint</w:t>
      </w:r>
      <w:r>
        <w:rPr>
          <w:lang w:val="fr-FR"/>
        </w:rPr>
        <w:t>" et "</w:t>
      </w:r>
      <w:r w:rsidRPr="0092678A">
        <w:rPr>
          <w:rStyle w:val="codeCar"/>
        </w:rPr>
        <w:t>npm run fix</w:t>
      </w:r>
      <w:r>
        <w:rPr>
          <w:lang w:val="fr-FR"/>
        </w:rPr>
        <w:t xml:space="preserve">").  Ne modifiez pas le fichier </w:t>
      </w:r>
      <w:r w:rsidRPr="0092678A">
        <w:rPr>
          <w:rStyle w:val="codeCar"/>
          <w:lang w:val="fr-FR"/>
        </w:rPr>
        <w:t>eslintrc.json</w:t>
      </w:r>
      <w:r>
        <w:rPr>
          <w:lang w:val="fr-FR"/>
        </w:rPr>
        <w:t xml:space="preserve"> pour désactiver des règles de validation</w:t>
      </w:r>
      <w:r w:rsidR="0072610F">
        <w:rPr>
          <w:lang w:val="fr-FR"/>
        </w:rPr>
        <w:t xml:space="preserve"> eslint</w:t>
      </w:r>
      <w:r>
        <w:rPr>
          <w:lang w:val="fr-FR"/>
        </w:rPr>
        <w:t>.</w:t>
      </w:r>
      <w:r w:rsidR="00F050B4">
        <w:rPr>
          <w:lang w:val="fr-FR"/>
        </w:rPr>
        <w:t xml:space="preserve">  N'utilisez pas </w:t>
      </w:r>
      <w:r w:rsidR="0072610F">
        <w:rPr>
          <w:lang w:val="fr-FR"/>
        </w:rPr>
        <w:t xml:space="preserve">non plus </w:t>
      </w:r>
      <w:r w:rsidR="00F050B4">
        <w:rPr>
          <w:lang w:val="fr-FR"/>
        </w:rPr>
        <w:t>de directives pour désactiver des erreurs eslint.</w:t>
      </w:r>
    </w:p>
    <w:p w14:paraId="7877C9F1" w14:textId="13AF4BDC" w:rsidR="00A746EB" w:rsidRPr="00EB22A7" w:rsidRDefault="00A746EB" w:rsidP="00A746EB">
      <w:pPr>
        <w:pStyle w:val="paraPuce"/>
        <w:rPr>
          <w:color w:val="FF0000"/>
          <w:lang w:val="fr-FR"/>
        </w:rPr>
      </w:pPr>
      <w:r w:rsidRPr="00EB22A7">
        <w:rPr>
          <w:color w:val="FF0000"/>
          <w:lang w:val="fr-FR"/>
        </w:rPr>
        <w:t>N'utilisez pas de composantes externes (par exemple pour la pagination, codez ces composants vous-mêmes).</w:t>
      </w:r>
    </w:p>
    <w:p w14:paraId="6EB8E33A" w14:textId="782AAC79" w:rsidR="003C4963" w:rsidRDefault="00B778B1" w:rsidP="00B778B1">
      <w:pPr>
        <w:pStyle w:val="paraPuce"/>
      </w:pPr>
      <w:r>
        <w:t xml:space="preserve">Vous pouvez utiliser les comptes suivants pour des tests, mais il n'est pas possible de les modifier et/ou d'ajouter/supprimer des abonnements à des podcasts à ces comptes.  </w:t>
      </w:r>
    </w:p>
    <w:p w14:paraId="4FA95AFC" w14:textId="26CA8D96" w:rsidR="00B778B1" w:rsidRDefault="00B778B1" w:rsidP="00B778B1">
      <w:pPr>
        <w:pStyle w:val="paraPuce"/>
        <w:numPr>
          <w:ilvl w:val="1"/>
          <w:numId w:val="2"/>
        </w:numPr>
      </w:pPr>
      <w:r w:rsidRPr="00B778B1">
        <w:t>e1234567@site.com/e1234567</w:t>
      </w:r>
    </w:p>
    <w:p w14:paraId="4550799A" w14:textId="64DCA654" w:rsidR="00B778B1" w:rsidRDefault="00B778B1" w:rsidP="00B778B1">
      <w:pPr>
        <w:pStyle w:val="paraPuce"/>
        <w:numPr>
          <w:ilvl w:val="1"/>
          <w:numId w:val="2"/>
        </w:numPr>
      </w:pPr>
      <w:r w:rsidRPr="00B778B1">
        <w:t>admin@site.com/admin</w:t>
      </w:r>
    </w:p>
    <w:p w14:paraId="2CE2D6F8" w14:textId="2EF4D601" w:rsidR="00B778B1" w:rsidRDefault="00B778B1" w:rsidP="00B778B1">
      <w:pPr>
        <w:pStyle w:val="paraPuce"/>
        <w:numPr>
          <w:ilvl w:val="1"/>
          <w:numId w:val="2"/>
        </w:numPr>
      </w:pPr>
      <w:r w:rsidRPr="00B778B1">
        <w:t>member@site.com/member</w:t>
      </w:r>
    </w:p>
    <w:p w14:paraId="62B39AB1" w14:textId="6B5F3915" w:rsidR="00B778B1" w:rsidRDefault="00B778B1" w:rsidP="00B778B1">
      <w:pPr>
        <w:pStyle w:val="paraPuce"/>
      </w:pPr>
      <w:r>
        <w:t xml:space="preserve">Un compte a été créé pour vous: </w:t>
      </w:r>
      <w:r w:rsidRPr="00B778B1">
        <w:t>e1234567@site.com/</w:t>
      </w:r>
      <w:r w:rsidRPr="0072610F">
        <w:rPr>
          <w:color w:val="FF0000"/>
        </w:rPr>
        <w:t>eE1234567!</w:t>
      </w:r>
      <w:r>
        <w:t xml:space="preserve"> où </w:t>
      </w:r>
      <w:r w:rsidR="008605BD">
        <w:t>1234567 est votre numéro de matricule.</w:t>
      </w:r>
      <w:r w:rsidR="0072610F">
        <w:t xml:space="preserve">  Vous pouvez aussi utiliser </w:t>
      </w:r>
    </w:p>
    <w:p w14:paraId="407E7893" w14:textId="009E9DD3" w:rsidR="00B778B1" w:rsidRDefault="00161ABA" w:rsidP="00A975F0">
      <w:pPr>
        <w:pStyle w:val="paraPuce"/>
      </w:pPr>
      <w:r>
        <w:t>Aussi, v</w:t>
      </w:r>
      <w:r w:rsidR="00A975F0">
        <w:t>ous pouvez supprimer la balise &lt;</w:t>
      </w:r>
      <w:proofErr w:type="spellStart"/>
      <w:r w:rsidR="00A975F0">
        <w:t>React.StrictMode</w:t>
      </w:r>
      <w:proofErr w:type="spellEnd"/>
      <w:r w:rsidR="00A975F0">
        <w:t>&gt;</w:t>
      </w:r>
      <w:r>
        <w:t xml:space="preserve"> du fichier </w:t>
      </w:r>
      <w:proofErr w:type="spellStart"/>
      <w:r>
        <w:t>index.jsx</w:t>
      </w:r>
      <w:proofErr w:type="spellEnd"/>
      <w:r>
        <w:t>.</w:t>
      </w:r>
    </w:p>
    <w:p w14:paraId="569C458D" w14:textId="77777777" w:rsidR="00A975F0" w:rsidRPr="00A975F0" w:rsidRDefault="00A975F0" w:rsidP="00A97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</w:pPr>
      <w:r w:rsidRPr="00A975F0">
        <w:rPr>
          <w:rFonts w:ascii="Courier New" w:eastAsia="Times New Roman" w:hAnsi="Courier New" w:cs="Courier New"/>
          <w:noProof/>
          <w:color w:val="0033B3"/>
          <w:sz w:val="16"/>
          <w:szCs w:val="16"/>
          <w:lang w:val="en-CA" w:eastAsia="fr-CA"/>
        </w:rPr>
        <w:t xml:space="preserve">const </w:t>
      </w:r>
      <w:r w:rsidRPr="00A975F0">
        <w:rPr>
          <w:rFonts w:ascii="Courier New" w:eastAsia="Times New Roman" w:hAnsi="Courier New" w:cs="Courier New"/>
          <w:noProof/>
          <w:color w:val="248F8F"/>
          <w:sz w:val="16"/>
          <w:szCs w:val="16"/>
          <w:lang w:val="en-CA" w:eastAsia="fr-CA"/>
        </w:rPr>
        <w:t xml:space="preserve">root 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t>= ReactDOM.</w:t>
      </w:r>
      <w:r w:rsidRPr="00A975F0">
        <w:rPr>
          <w:rFonts w:ascii="Courier New" w:eastAsia="Times New Roman" w:hAnsi="Courier New" w:cs="Courier New"/>
          <w:noProof/>
          <w:color w:val="7A7A43"/>
          <w:sz w:val="16"/>
          <w:szCs w:val="16"/>
          <w:lang w:val="en-CA" w:eastAsia="fr-CA"/>
        </w:rPr>
        <w:t>createRoot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t>(</w:t>
      </w:r>
      <w:r w:rsidRPr="00A975F0">
        <w:rPr>
          <w:rFonts w:ascii="Courier New" w:eastAsia="Times New Roman" w:hAnsi="Courier New" w:cs="Courier New"/>
          <w:noProof/>
          <w:color w:val="830091"/>
          <w:sz w:val="16"/>
          <w:szCs w:val="16"/>
          <w:lang w:val="en-CA" w:eastAsia="fr-CA"/>
        </w:rPr>
        <w:t>document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t>.</w:t>
      </w:r>
      <w:r w:rsidRPr="00A975F0">
        <w:rPr>
          <w:rFonts w:ascii="Courier New" w:eastAsia="Times New Roman" w:hAnsi="Courier New" w:cs="Courier New"/>
          <w:noProof/>
          <w:color w:val="7A7A43"/>
          <w:sz w:val="16"/>
          <w:szCs w:val="16"/>
          <w:lang w:val="en-CA" w:eastAsia="fr-CA"/>
        </w:rPr>
        <w:t>getElementById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t>(</w:t>
      </w:r>
      <w:r w:rsidRPr="00A975F0">
        <w:rPr>
          <w:rFonts w:ascii="Courier New" w:eastAsia="Times New Roman" w:hAnsi="Courier New" w:cs="Courier New"/>
          <w:noProof/>
          <w:color w:val="067D17"/>
          <w:sz w:val="16"/>
          <w:szCs w:val="16"/>
          <w:lang w:val="en-CA" w:eastAsia="fr-CA"/>
        </w:rPr>
        <w:t>"root"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t>));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br/>
      </w:r>
      <w:r w:rsidRPr="00A975F0">
        <w:rPr>
          <w:rFonts w:ascii="Courier New" w:eastAsia="Times New Roman" w:hAnsi="Courier New" w:cs="Courier New"/>
          <w:noProof/>
          <w:color w:val="248F8F"/>
          <w:sz w:val="16"/>
          <w:szCs w:val="16"/>
          <w:lang w:val="en-CA" w:eastAsia="fr-CA"/>
        </w:rPr>
        <w:t>root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t>.</w:t>
      </w:r>
      <w:r w:rsidRPr="00A975F0">
        <w:rPr>
          <w:rFonts w:ascii="Courier New" w:eastAsia="Times New Roman" w:hAnsi="Courier New" w:cs="Courier New"/>
          <w:noProof/>
          <w:color w:val="7A7A43"/>
          <w:sz w:val="16"/>
          <w:szCs w:val="16"/>
          <w:lang w:val="en-CA" w:eastAsia="fr-CA"/>
        </w:rPr>
        <w:t>render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t>(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br/>
        <w:t xml:space="preserve">    </w:t>
      </w:r>
      <w:r w:rsidRPr="00A975F0">
        <w:rPr>
          <w:rFonts w:ascii="Courier New" w:eastAsia="Times New Roman" w:hAnsi="Courier New" w:cs="Courier New"/>
          <w:strike/>
          <w:noProof/>
          <w:color w:val="080808"/>
          <w:sz w:val="16"/>
          <w:szCs w:val="16"/>
          <w:lang w:val="en-CA" w:eastAsia="fr-CA"/>
        </w:rPr>
        <w:t>&lt;</w:t>
      </w:r>
      <w:r w:rsidRPr="00A975F0">
        <w:rPr>
          <w:rFonts w:ascii="Courier New" w:eastAsia="Times New Roman" w:hAnsi="Courier New" w:cs="Courier New"/>
          <w:strike/>
          <w:noProof/>
          <w:color w:val="0033B3"/>
          <w:sz w:val="16"/>
          <w:szCs w:val="16"/>
          <w:lang w:val="en-CA" w:eastAsia="fr-CA"/>
        </w:rPr>
        <w:t>React.StrictMode</w:t>
      </w:r>
      <w:r w:rsidRPr="00A975F0">
        <w:rPr>
          <w:rFonts w:ascii="Courier New" w:eastAsia="Times New Roman" w:hAnsi="Courier New" w:cs="Courier New"/>
          <w:strike/>
          <w:noProof/>
          <w:color w:val="080808"/>
          <w:sz w:val="16"/>
          <w:szCs w:val="16"/>
          <w:lang w:val="en-CA" w:eastAsia="fr-CA"/>
        </w:rPr>
        <w:t>&gt;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br/>
        <w:t xml:space="preserve">      &lt;</w:t>
      </w:r>
      <w:r w:rsidRPr="00A975F0">
        <w:rPr>
          <w:rFonts w:ascii="Courier New" w:eastAsia="Times New Roman" w:hAnsi="Courier New" w:cs="Courier New"/>
          <w:noProof/>
          <w:color w:val="0033B3"/>
          <w:sz w:val="16"/>
          <w:szCs w:val="16"/>
          <w:lang w:val="en-CA" w:eastAsia="fr-CA"/>
        </w:rPr>
        <w:t>App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t>/&gt;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br/>
        <w:t xml:space="preserve">    </w:t>
      </w:r>
      <w:r w:rsidRPr="00A975F0">
        <w:rPr>
          <w:rFonts w:ascii="Courier New" w:eastAsia="Times New Roman" w:hAnsi="Courier New" w:cs="Courier New"/>
          <w:strike/>
          <w:noProof/>
          <w:color w:val="080808"/>
          <w:sz w:val="16"/>
          <w:szCs w:val="16"/>
          <w:lang w:val="en-CA" w:eastAsia="fr-CA"/>
        </w:rPr>
        <w:t>&lt;/</w:t>
      </w:r>
      <w:r w:rsidRPr="00A975F0">
        <w:rPr>
          <w:rFonts w:ascii="Courier New" w:eastAsia="Times New Roman" w:hAnsi="Courier New" w:cs="Courier New"/>
          <w:strike/>
          <w:noProof/>
          <w:color w:val="0033B3"/>
          <w:sz w:val="16"/>
          <w:szCs w:val="16"/>
          <w:lang w:val="en-CA" w:eastAsia="fr-CA"/>
        </w:rPr>
        <w:t>React.StrictMode</w:t>
      </w:r>
      <w:r w:rsidRPr="00A975F0">
        <w:rPr>
          <w:rFonts w:ascii="Courier New" w:eastAsia="Times New Roman" w:hAnsi="Courier New" w:cs="Courier New"/>
          <w:strike/>
          <w:noProof/>
          <w:color w:val="080808"/>
          <w:sz w:val="16"/>
          <w:szCs w:val="16"/>
          <w:lang w:val="en-CA" w:eastAsia="fr-CA"/>
        </w:rPr>
        <w:t>&gt;</w:t>
      </w:r>
      <w:r w:rsidRPr="00A975F0">
        <w:rPr>
          <w:rFonts w:ascii="Courier New" w:eastAsia="Times New Roman" w:hAnsi="Courier New" w:cs="Courier New"/>
          <w:noProof/>
          <w:color w:val="080808"/>
          <w:sz w:val="16"/>
          <w:szCs w:val="16"/>
          <w:lang w:val="en-CA" w:eastAsia="fr-CA"/>
        </w:rPr>
        <w:br/>
        <w:t>);</w:t>
      </w:r>
    </w:p>
    <w:p w14:paraId="14A198EC" w14:textId="77777777" w:rsidR="00A975F0" w:rsidRPr="00A975F0" w:rsidRDefault="00A975F0" w:rsidP="003C4963">
      <w:pPr>
        <w:rPr>
          <w:lang w:val="en-CA"/>
        </w:rPr>
      </w:pPr>
    </w:p>
    <w:p w14:paraId="167214F4" w14:textId="03EB2361" w:rsidR="00BD6C59" w:rsidRDefault="00BD6C59" w:rsidP="00BD6C59">
      <w:pPr>
        <w:pStyle w:val="Titre1"/>
      </w:pPr>
      <w:r>
        <w:t>Menu</w:t>
      </w:r>
    </w:p>
    <w:p w14:paraId="319A924F" w14:textId="77777777" w:rsidR="00BD6C59" w:rsidRDefault="00BD6C59" w:rsidP="00BD6C59">
      <w:pPr>
        <w:pStyle w:val="paraPuce"/>
        <w:rPr>
          <w:lang w:val="fr-FR"/>
        </w:rPr>
      </w:pPr>
      <w:r>
        <w:rPr>
          <w:lang w:val="fr-FR"/>
        </w:rPr>
        <w:t xml:space="preserve">Ajouter un menu au projet.  </w:t>
      </w:r>
    </w:p>
    <w:p w14:paraId="1871D390" w14:textId="75FD5FC7" w:rsidR="00BD6C59" w:rsidRDefault="00BD6C59" w:rsidP="00BD6C59">
      <w:pPr>
        <w:pStyle w:val="paraPuce"/>
        <w:rPr>
          <w:lang w:val="fr-FR"/>
        </w:rPr>
      </w:pPr>
      <w:r>
        <w:rPr>
          <w:lang w:val="fr-FR"/>
        </w:rPr>
        <w:t xml:space="preserve">Le menu contient les choix Home, Login et </w:t>
      </w:r>
      <w:proofErr w:type="spellStart"/>
      <w:r w:rsidRPr="00BD6C59">
        <w:rPr>
          <w:lang w:val="fr-FR"/>
        </w:rPr>
        <w:t>SignUp</w:t>
      </w:r>
      <w:proofErr w:type="spellEnd"/>
      <w:r>
        <w:rPr>
          <w:lang w:val="fr-FR"/>
        </w:rPr>
        <w:t xml:space="preserve"> lorsqu'aucun utilisateur est connecté.  </w:t>
      </w:r>
    </w:p>
    <w:p w14:paraId="61CDEFC3" w14:textId="77777777" w:rsidR="00BD6C59" w:rsidRDefault="00BD6C59" w:rsidP="00BD6C59">
      <w:pPr>
        <w:ind w:left="708"/>
        <w:rPr>
          <w:lang w:val="fr-FR" w:eastAsia="fr-FR"/>
        </w:rPr>
      </w:pPr>
      <w:r w:rsidRPr="006C08FB">
        <w:rPr>
          <w:noProof/>
          <w:lang w:val="fr-FR" w:eastAsia="fr-FR"/>
        </w:rPr>
        <w:drawing>
          <wp:inline distT="0" distB="0" distL="0" distR="0" wp14:anchorId="51F33BFB" wp14:editId="67BA8D56">
            <wp:extent cx="5692699" cy="279111"/>
            <wp:effectExtent l="19050" t="19050" r="3810" b="260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5710" cy="29887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473EB60" w14:textId="1FCE8BED" w:rsidR="00BD6C59" w:rsidRDefault="00BD6C59" w:rsidP="00BD6C59">
      <w:pPr>
        <w:pStyle w:val="paraPuce"/>
        <w:rPr>
          <w:lang w:val="fr-FR"/>
        </w:rPr>
      </w:pPr>
      <w:r>
        <w:rPr>
          <w:lang w:val="fr-FR"/>
        </w:rPr>
        <w:t xml:space="preserve">Le menu contient les choix Home, </w:t>
      </w:r>
      <w:r w:rsidR="00161ABA">
        <w:rPr>
          <w:lang w:val="fr-FR"/>
        </w:rPr>
        <w:t xml:space="preserve">Profile, </w:t>
      </w:r>
      <w:proofErr w:type="spellStart"/>
      <w:r>
        <w:rPr>
          <w:lang w:val="fr-FR"/>
        </w:rPr>
        <w:t>Subscriptions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Logout</w:t>
      </w:r>
      <w:proofErr w:type="spellEnd"/>
      <w:r>
        <w:rPr>
          <w:lang w:val="fr-FR"/>
        </w:rPr>
        <w:t xml:space="preserve"> lorsqu'un utilisateur est connecté.</w:t>
      </w:r>
    </w:p>
    <w:p w14:paraId="5E198C0D" w14:textId="1BB69F11" w:rsidR="00BD6C59" w:rsidRDefault="00161ABA" w:rsidP="00BD6C59">
      <w:pPr>
        <w:ind w:left="708"/>
        <w:rPr>
          <w:noProof/>
          <w:lang w:val="fr-FR" w:eastAsia="fr-FR"/>
        </w:rPr>
      </w:pPr>
      <w:r w:rsidRPr="00161ABA">
        <w:rPr>
          <w:noProof/>
          <w:lang w:val="fr-FR" w:eastAsia="fr-FR"/>
        </w:rPr>
        <w:drawing>
          <wp:inline distT="0" distB="0" distL="0" distR="0" wp14:anchorId="5EA2C026" wp14:editId="0F5A3F9A">
            <wp:extent cx="5662364" cy="249570"/>
            <wp:effectExtent l="19050" t="19050" r="14605" b="171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971" cy="26189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66B94E7" w14:textId="11759A5D" w:rsidR="003D076F" w:rsidRDefault="00D200B1" w:rsidP="00D200B1">
      <w:pPr>
        <w:pStyle w:val="paraPuce"/>
      </w:pPr>
      <w:r w:rsidRPr="00D200B1">
        <w:t xml:space="preserve">Le bouton </w:t>
      </w:r>
      <w:proofErr w:type="spellStart"/>
      <w:r w:rsidRPr="00D200B1">
        <w:t>Logout</w:t>
      </w:r>
      <w:proofErr w:type="spellEnd"/>
      <w:r w:rsidRPr="00D200B1">
        <w:t xml:space="preserve"> supprime le jeton d'authentification du contexte global et l'utilisateur est redirigé vers la page racine.</w:t>
      </w:r>
    </w:p>
    <w:p w14:paraId="18080920" w14:textId="77777777" w:rsidR="00D200B1" w:rsidRDefault="00D200B1" w:rsidP="00BD6C59"/>
    <w:p w14:paraId="5E621E75" w14:textId="6888CB63" w:rsidR="003D076F" w:rsidRDefault="003D076F" w:rsidP="00DF4E83">
      <w:pPr>
        <w:pStyle w:val="Titre1"/>
        <w:rPr>
          <w:noProof/>
        </w:rPr>
      </w:pPr>
      <w:r>
        <w:rPr>
          <w:noProof/>
        </w:rPr>
        <w:t>Footer</w:t>
      </w:r>
    </w:p>
    <w:p w14:paraId="62EF7CE3" w14:textId="6F617546" w:rsidR="003D076F" w:rsidRDefault="009B33D2" w:rsidP="003D076F">
      <w:pPr>
        <w:pStyle w:val="paraPuce"/>
        <w:rPr>
          <w:lang w:val="fr-FR"/>
        </w:rPr>
      </w:pPr>
      <w:r>
        <w:rPr>
          <w:lang w:val="fr-FR"/>
        </w:rPr>
        <w:t xml:space="preserve">Le component </w:t>
      </w:r>
      <w:proofErr w:type="spellStart"/>
      <w:r>
        <w:rPr>
          <w:lang w:val="fr-FR"/>
        </w:rPr>
        <w:t>Footer</w:t>
      </w:r>
      <w:proofErr w:type="spellEnd"/>
      <w:r>
        <w:rPr>
          <w:lang w:val="fr-FR"/>
        </w:rPr>
        <w:t xml:space="preserve"> est affiché </w:t>
      </w:r>
      <w:r w:rsidR="00BD6C59">
        <w:rPr>
          <w:lang w:val="fr-FR"/>
        </w:rPr>
        <w:t>au bas des pages</w:t>
      </w:r>
      <w:r>
        <w:rPr>
          <w:lang w:val="fr-FR"/>
        </w:rPr>
        <w:t>.  Il indique votre numéro de matricule.</w:t>
      </w:r>
    </w:p>
    <w:p w14:paraId="7608660F" w14:textId="2EE73B6A" w:rsidR="003D076F" w:rsidRPr="003D076F" w:rsidRDefault="009B33D2" w:rsidP="009B3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center"/>
        <w:rPr>
          <w:lang w:val="fr-FR" w:eastAsia="fr-FR"/>
        </w:rPr>
      </w:pPr>
      <w:r>
        <w:rPr>
          <w:rFonts w:ascii="Segoe UI" w:hAnsi="Segoe UI" w:cs="Segoe UI"/>
          <w:color w:val="4A4A4A"/>
          <w:shd w:val="clear" w:color="auto" w:fill="FFFFFF"/>
        </w:rPr>
        <w:t>© e1234567</w:t>
      </w:r>
    </w:p>
    <w:p w14:paraId="273E422C" w14:textId="680C0FAA" w:rsidR="00DF4E83" w:rsidRPr="00FC6561" w:rsidRDefault="00DF4E83" w:rsidP="00DF4E83">
      <w:pPr>
        <w:pStyle w:val="Titre1"/>
      </w:pPr>
      <w:r>
        <w:lastRenderedPageBreak/>
        <w:t>Login</w:t>
      </w:r>
    </w:p>
    <w:p w14:paraId="1A7D6502" w14:textId="77777777" w:rsidR="00DF4E83" w:rsidRDefault="00DF4E83" w:rsidP="00DF4E83">
      <w:pPr>
        <w:pStyle w:val="paraPuce"/>
        <w:rPr>
          <w:lang w:val="fr-FR"/>
        </w:rPr>
      </w:pPr>
      <w:r>
        <w:rPr>
          <w:lang w:val="fr-FR"/>
        </w:rPr>
        <w:t>Permet à un/une utilisateur/utilisatrice de s'authentifier.</w:t>
      </w:r>
    </w:p>
    <w:p w14:paraId="5798BB17" w14:textId="7BB6CACB" w:rsidR="00DF4E83" w:rsidRDefault="00DF4E83" w:rsidP="00DF4E83">
      <w:pPr>
        <w:pStyle w:val="paraPuce"/>
        <w:rPr>
          <w:lang w:val="fr-FR"/>
        </w:rPr>
      </w:pPr>
      <w:r>
        <w:rPr>
          <w:lang w:val="fr-FR"/>
        </w:rPr>
        <w:t xml:space="preserve">Utilisez </w:t>
      </w:r>
      <w:r w:rsidRPr="003B5286">
        <w:rPr>
          <w:lang w:val="fr-FR"/>
        </w:rPr>
        <w:t>e1234567@site.com/e</w:t>
      </w:r>
      <w:r w:rsidR="009B33D2">
        <w:rPr>
          <w:lang w:val="fr-FR"/>
        </w:rPr>
        <w:t>E</w:t>
      </w:r>
      <w:r w:rsidRPr="003B5286">
        <w:rPr>
          <w:lang w:val="fr-FR"/>
        </w:rPr>
        <w:t>1234567</w:t>
      </w:r>
      <w:r w:rsidR="009B33D2">
        <w:rPr>
          <w:lang w:val="fr-FR"/>
        </w:rPr>
        <w:t>!</w:t>
      </w:r>
      <w:r>
        <w:rPr>
          <w:lang w:val="fr-FR"/>
        </w:rPr>
        <w:t xml:space="preserve"> comme nom d'utilisateur et mot de passe</w:t>
      </w:r>
      <w:r w:rsidR="009B33D2">
        <w:rPr>
          <w:lang w:val="fr-FR"/>
        </w:rPr>
        <w:t xml:space="preserve"> où 1234567 est votre numéro de matricule.</w:t>
      </w:r>
    </w:p>
    <w:p w14:paraId="194E587E" w14:textId="1BB9CF1D" w:rsidR="00DF4E83" w:rsidRDefault="009B33D2" w:rsidP="00DF4E83">
      <w:pPr>
        <w:ind w:left="708"/>
        <w:rPr>
          <w:lang w:val="fr-FR" w:eastAsia="fr-FR"/>
        </w:rPr>
      </w:pPr>
      <w:r w:rsidRPr="009B33D2">
        <w:rPr>
          <w:lang w:val="fr-FR" w:eastAsia="fr-FR"/>
        </w:rPr>
        <w:drawing>
          <wp:inline distT="0" distB="0" distL="0" distR="0" wp14:anchorId="424B5C4F" wp14:editId="65B8F213">
            <wp:extent cx="5641846" cy="1365100"/>
            <wp:effectExtent l="0" t="0" r="0" b="698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 rotWithShape="1">
                    <a:blip r:embed="rId10"/>
                    <a:srcRect b="20023"/>
                    <a:stretch/>
                  </pic:blipFill>
                  <pic:spPr bwMode="auto">
                    <a:xfrm>
                      <a:off x="0" y="0"/>
                      <a:ext cx="5667700" cy="137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5AC44" w14:textId="77777777" w:rsidR="00DF4E83" w:rsidRDefault="00DF4E83" w:rsidP="00DF4E83">
      <w:pPr>
        <w:pStyle w:val="paraPuce"/>
        <w:rPr>
          <w:lang w:val="fr-FR"/>
        </w:rPr>
      </w:pPr>
      <w:r>
        <w:rPr>
          <w:lang w:val="fr-FR"/>
        </w:rPr>
        <w:t xml:space="preserve">Utilisez la méthode </w:t>
      </w:r>
      <w:hyperlink r:id="rId11" w:anchor="/default/post_auth_token" w:history="1">
        <w:r w:rsidRPr="00BD1674">
          <w:rPr>
            <w:rStyle w:val="Lienhypertexte"/>
            <w:lang w:val="fr-FR"/>
          </w:rPr>
          <w:t>/</w:t>
        </w:r>
        <w:proofErr w:type="spellStart"/>
        <w:r w:rsidRPr="00BD1674">
          <w:rPr>
            <w:rStyle w:val="Lienhypertexte"/>
            <w:lang w:val="fr-FR"/>
          </w:rPr>
          <w:t>auth</w:t>
        </w:r>
        <w:proofErr w:type="spellEnd"/>
        <w:r w:rsidRPr="00BD1674">
          <w:rPr>
            <w:rStyle w:val="Lienhypertexte"/>
            <w:lang w:val="fr-FR"/>
          </w:rPr>
          <w:t>/</w:t>
        </w:r>
        <w:proofErr w:type="spellStart"/>
        <w:r w:rsidRPr="00BD1674">
          <w:rPr>
            <w:rStyle w:val="Lienhypertexte"/>
            <w:lang w:val="fr-FR"/>
          </w:rPr>
          <w:t>token</w:t>
        </w:r>
        <w:proofErr w:type="spellEnd"/>
      </w:hyperlink>
      <w:r>
        <w:rPr>
          <w:lang w:val="fr-FR"/>
        </w:rPr>
        <w:t xml:space="preserve"> de l'api pour obtenir un jeton.</w:t>
      </w:r>
    </w:p>
    <w:p w14:paraId="07CEAC62" w14:textId="77777777" w:rsidR="00DF4E83" w:rsidRDefault="00DF4E83" w:rsidP="00DF4E83">
      <w:pPr>
        <w:pStyle w:val="paraPuce"/>
        <w:rPr>
          <w:lang w:val="fr-FR"/>
        </w:rPr>
      </w:pPr>
      <w:r>
        <w:rPr>
          <w:lang w:val="fr-FR"/>
        </w:rPr>
        <w:t>Vous devez envoyer, dans le BODY de la requête, les données d'authentification</w:t>
      </w:r>
    </w:p>
    <w:p w14:paraId="1EB7F2DC" w14:textId="77777777" w:rsidR="00DF4E83" w:rsidRPr="00BD1674" w:rsidRDefault="00DF4E83" w:rsidP="00DF4E83">
      <w:pPr>
        <w:pStyle w:val="code"/>
        <w:ind w:left="708"/>
        <w:rPr>
          <w:lang w:val="fr-FR"/>
        </w:rPr>
      </w:pPr>
      <w:r w:rsidRPr="00BD1674">
        <w:rPr>
          <w:lang w:val="fr-FR"/>
        </w:rPr>
        <w:t>{</w:t>
      </w:r>
    </w:p>
    <w:p w14:paraId="11ECB1CC" w14:textId="77777777" w:rsidR="00DF4E83" w:rsidRPr="00BD1674" w:rsidRDefault="00DF4E83" w:rsidP="00DF4E83">
      <w:pPr>
        <w:pStyle w:val="code"/>
        <w:ind w:left="708"/>
        <w:rPr>
          <w:lang w:val="fr-FR"/>
        </w:rPr>
      </w:pPr>
      <w:r w:rsidRPr="00BD1674">
        <w:rPr>
          <w:lang w:val="fr-FR"/>
        </w:rPr>
        <w:t xml:space="preserve">  "email": "e1234567@site.com",</w:t>
      </w:r>
    </w:p>
    <w:p w14:paraId="406DAAB6" w14:textId="5B270782" w:rsidR="00DF4E83" w:rsidRPr="00BD1674" w:rsidRDefault="00DF4E83" w:rsidP="00DF4E83">
      <w:pPr>
        <w:pStyle w:val="code"/>
        <w:ind w:left="708"/>
        <w:rPr>
          <w:lang w:val="fr-FR"/>
        </w:rPr>
      </w:pPr>
      <w:r w:rsidRPr="00BD1674">
        <w:rPr>
          <w:lang w:val="fr-FR"/>
        </w:rPr>
        <w:t xml:space="preserve">  "password": "e</w:t>
      </w:r>
      <w:r w:rsidR="009B33D2">
        <w:rPr>
          <w:lang w:val="fr-FR"/>
        </w:rPr>
        <w:t>E</w:t>
      </w:r>
      <w:r w:rsidRPr="00BD1674">
        <w:rPr>
          <w:lang w:val="fr-FR"/>
        </w:rPr>
        <w:t>1234567</w:t>
      </w:r>
      <w:r w:rsidR="009B33D2">
        <w:rPr>
          <w:lang w:val="fr-FR"/>
        </w:rPr>
        <w:t>!</w:t>
      </w:r>
      <w:r w:rsidRPr="00BD1674">
        <w:rPr>
          <w:lang w:val="fr-FR"/>
        </w:rPr>
        <w:t>"</w:t>
      </w:r>
    </w:p>
    <w:p w14:paraId="4A3AEC85" w14:textId="77777777" w:rsidR="00DF4E83" w:rsidRDefault="00DF4E83" w:rsidP="00DF4E83">
      <w:pPr>
        <w:pStyle w:val="code"/>
        <w:ind w:left="708"/>
        <w:rPr>
          <w:lang w:val="fr-FR"/>
        </w:rPr>
      </w:pPr>
      <w:r w:rsidRPr="00BD1674">
        <w:rPr>
          <w:lang w:val="fr-FR"/>
        </w:rPr>
        <w:t>}</w:t>
      </w:r>
    </w:p>
    <w:p w14:paraId="51909371" w14:textId="25737C86" w:rsidR="00DF4E83" w:rsidRDefault="009B33D2" w:rsidP="00DF4E83">
      <w:pPr>
        <w:pStyle w:val="paraPuce"/>
        <w:rPr>
          <w:lang w:val="fr-FR"/>
        </w:rPr>
      </w:pPr>
      <w:r>
        <w:rPr>
          <w:lang w:val="fr-FR"/>
        </w:rPr>
        <w:t>Si l’utilisateur existe, v</w:t>
      </w:r>
      <w:r w:rsidR="00DF4E83">
        <w:rPr>
          <w:lang w:val="fr-FR"/>
        </w:rPr>
        <w:t>ous recevrez le résultat sous le format suivant:</w:t>
      </w:r>
    </w:p>
    <w:p w14:paraId="327529D2" w14:textId="77777777" w:rsidR="00DF4E83" w:rsidRPr="00BD1674" w:rsidRDefault="00DF4E83" w:rsidP="00DF4E83">
      <w:pPr>
        <w:pStyle w:val="code"/>
        <w:ind w:left="708"/>
        <w:rPr>
          <w:lang w:val="fr-FR"/>
        </w:rPr>
      </w:pPr>
      <w:r w:rsidRPr="00BD1674">
        <w:rPr>
          <w:lang w:val="fr-FR"/>
        </w:rPr>
        <w:t>{</w:t>
      </w:r>
    </w:p>
    <w:p w14:paraId="53D239F9" w14:textId="77777777" w:rsidR="00DF4E83" w:rsidRPr="00BD1674" w:rsidRDefault="00DF4E83" w:rsidP="00DF4E83">
      <w:pPr>
        <w:pStyle w:val="code"/>
        <w:ind w:left="708"/>
        <w:rPr>
          <w:lang w:val="fr-FR"/>
        </w:rPr>
      </w:pPr>
      <w:r w:rsidRPr="00BD1674">
        <w:rPr>
          <w:lang w:val="fr-FR"/>
        </w:rPr>
        <w:t xml:space="preserve">  "token": "eyJhbGciOiJI</w:t>
      </w:r>
      <w:r>
        <w:rPr>
          <w:lang w:val="fr-FR"/>
        </w:rPr>
        <w:t>[…]</w:t>
      </w:r>
      <w:r w:rsidRPr="00BD1674">
        <w:rPr>
          <w:lang w:val="fr-FR"/>
        </w:rPr>
        <w:t>ww7GWyJL0"</w:t>
      </w:r>
    </w:p>
    <w:p w14:paraId="4306F9BF" w14:textId="77777777" w:rsidR="00DF4E83" w:rsidRDefault="00DF4E83" w:rsidP="00DF4E83">
      <w:pPr>
        <w:pStyle w:val="code"/>
        <w:ind w:left="708"/>
        <w:rPr>
          <w:lang w:val="fr-FR"/>
        </w:rPr>
      </w:pPr>
      <w:r w:rsidRPr="00BD1674">
        <w:rPr>
          <w:lang w:val="fr-FR"/>
        </w:rPr>
        <w:t>}</w:t>
      </w:r>
    </w:p>
    <w:p w14:paraId="2DE0FEF4" w14:textId="4F8EBDAA" w:rsidR="00DF4E83" w:rsidRDefault="00DF4E83" w:rsidP="00DF4E83">
      <w:pPr>
        <w:pStyle w:val="paraPuce"/>
        <w:rPr>
          <w:lang w:val="fr-FR"/>
        </w:rPr>
      </w:pPr>
      <w:r>
        <w:rPr>
          <w:lang w:val="fr-FR"/>
        </w:rPr>
        <w:t>S</w:t>
      </w:r>
      <w:r>
        <w:rPr>
          <w:lang w:val="fr-FR"/>
        </w:rPr>
        <w:t>i l'authentification échoue</w:t>
      </w:r>
      <w:r>
        <w:rPr>
          <w:lang w:val="fr-FR"/>
        </w:rPr>
        <w:t>, affichez le message provenant du serveur (propriété message).</w:t>
      </w:r>
      <w:r w:rsidR="009B33D2">
        <w:rPr>
          <w:lang w:val="fr-FR"/>
        </w:rPr>
        <w:t xml:space="preserve">  La réponse contient la raison de l’échec.</w:t>
      </w:r>
    </w:p>
    <w:p w14:paraId="20E16B6A" w14:textId="77777777" w:rsidR="009B33D2" w:rsidRPr="00BD1674" w:rsidRDefault="009B33D2" w:rsidP="009B33D2">
      <w:pPr>
        <w:pStyle w:val="code"/>
        <w:ind w:left="708"/>
        <w:rPr>
          <w:lang w:val="fr-FR"/>
        </w:rPr>
      </w:pPr>
      <w:r w:rsidRPr="00BD1674">
        <w:rPr>
          <w:lang w:val="fr-FR"/>
        </w:rPr>
        <w:t>{</w:t>
      </w:r>
    </w:p>
    <w:p w14:paraId="02E2961B" w14:textId="04980EF3" w:rsidR="009B33D2" w:rsidRPr="00BD1674" w:rsidRDefault="009B33D2" w:rsidP="009B33D2">
      <w:pPr>
        <w:pStyle w:val="code"/>
        <w:ind w:left="708"/>
        <w:rPr>
          <w:lang w:val="fr-FR"/>
        </w:rPr>
      </w:pPr>
      <w:r w:rsidRPr="00BD1674">
        <w:rPr>
          <w:lang w:val="fr-FR"/>
        </w:rPr>
        <w:t xml:space="preserve">  "</w:t>
      </w:r>
      <w:r>
        <w:rPr>
          <w:lang w:val="fr-FR"/>
        </w:rPr>
        <w:t>message</w:t>
      </w:r>
      <w:r w:rsidRPr="00BD1674">
        <w:rPr>
          <w:lang w:val="fr-FR"/>
        </w:rPr>
        <w:t>": "</w:t>
      </w:r>
      <w:r>
        <w:rPr>
          <w:lang w:val="fr-FR"/>
        </w:rPr>
        <w:t>Le message d</w:t>
      </w:r>
      <w:r w:rsidR="00783A24">
        <w:rPr>
          <w:lang w:val="fr-FR"/>
        </w:rPr>
        <w:t>'</w:t>
      </w:r>
      <w:r>
        <w:rPr>
          <w:lang w:val="fr-FR"/>
        </w:rPr>
        <w:t>erreur</w:t>
      </w:r>
      <w:r w:rsidRPr="00BD1674">
        <w:rPr>
          <w:lang w:val="fr-FR"/>
        </w:rPr>
        <w:t>"</w:t>
      </w:r>
    </w:p>
    <w:p w14:paraId="0616E3D7" w14:textId="50267433" w:rsidR="009B33D2" w:rsidRDefault="009B33D2" w:rsidP="009B33D2">
      <w:pPr>
        <w:pStyle w:val="code"/>
        <w:ind w:left="708"/>
        <w:rPr>
          <w:lang w:val="fr-FR"/>
        </w:rPr>
      </w:pPr>
      <w:r w:rsidRPr="00BD1674">
        <w:rPr>
          <w:lang w:val="fr-FR"/>
        </w:rPr>
        <w:t>}</w:t>
      </w:r>
    </w:p>
    <w:p w14:paraId="2BA18FD0" w14:textId="3B3A4D18" w:rsidR="00DF4E83" w:rsidRDefault="00DF4E83" w:rsidP="00DF4E83">
      <w:pPr>
        <w:pStyle w:val="paraPuce"/>
        <w:rPr>
          <w:lang w:val="fr-FR"/>
        </w:rPr>
      </w:pPr>
      <w:r>
        <w:rPr>
          <w:lang w:val="fr-FR"/>
        </w:rPr>
        <w:t xml:space="preserve">Après une authentification réussie, l'utilisateur est redirigé vers la page </w:t>
      </w:r>
      <w:r>
        <w:rPr>
          <w:lang w:val="fr-FR"/>
        </w:rPr>
        <w:t>des abonnements</w:t>
      </w:r>
      <w:r>
        <w:rPr>
          <w:lang w:val="fr-FR"/>
        </w:rPr>
        <w:t>.</w:t>
      </w:r>
    </w:p>
    <w:p w14:paraId="46AC6650" w14:textId="2B143996" w:rsidR="00DF4E83" w:rsidRDefault="00D200B1" w:rsidP="00DF4E83">
      <w:pPr>
        <w:pStyle w:val="paraPuce"/>
        <w:rPr>
          <w:lang w:val="fr-FR"/>
        </w:rPr>
      </w:pPr>
      <w:r>
        <w:rPr>
          <w:lang w:val="fr-FR"/>
        </w:rPr>
        <w:t xml:space="preserve">Ajouter le code nécessaire </w:t>
      </w:r>
      <w:r w:rsidR="00DF4E83">
        <w:rPr>
          <w:lang w:val="fr-FR"/>
        </w:rPr>
        <w:t xml:space="preserve">de façon à que le </w:t>
      </w:r>
      <w:r>
        <w:rPr>
          <w:lang w:val="fr-FR"/>
        </w:rPr>
        <w:t>re</w:t>
      </w:r>
      <w:r w:rsidR="00DF4E83">
        <w:rPr>
          <w:lang w:val="fr-FR"/>
        </w:rPr>
        <w:t xml:space="preserve">chargement de </w:t>
      </w:r>
      <w:r>
        <w:rPr>
          <w:lang w:val="fr-FR"/>
        </w:rPr>
        <w:t>l’application (F5) ne perde pas le jeton d’authentification.</w:t>
      </w:r>
    </w:p>
    <w:p w14:paraId="7D735AB7" w14:textId="77777777" w:rsidR="00DF4E83" w:rsidRPr="00DF4E83" w:rsidRDefault="00DF4E83" w:rsidP="00DF4E83">
      <w:pPr>
        <w:rPr>
          <w:lang w:val="fr-FR"/>
        </w:rPr>
      </w:pPr>
    </w:p>
    <w:p w14:paraId="24E18929" w14:textId="77777777" w:rsidR="00D200B1" w:rsidRDefault="00D200B1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0B4E5C09" w14:textId="2FB3EEEB" w:rsidR="00D200B1" w:rsidRDefault="00D200B1" w:rsidP="00D200B1">
      <w:pPr>
        <w:pStyle w:val="Titre1"/>
      </w:pPr>
      <w:proofErr w:type="spellStart"/>
      <w:r>
        <w:lastRenderedPageBreak/>
        <w:t>Sign</w:t>
      </w:r>
      <w:proofErr w:type="spellEnd"/>
      <w:r>
        <w:t xml:space="preserve"> Up</w:t>
      </w:r>
    </w:p>
    <w:p w14:paraId="1541AA05" w14:textId="073077A8" w:rsidR="00D200B1" w:rsidRPr="00D200B1" w:rsidRDefault="00D200B1" w:rsidP="00D200B1">
      <w:pPr>
        <w:pStyle w:val="paraPuce"/>
      </w:pPr>
      <w:r w:rsidRPr="00D200B1">
        <w:t xml:space="preserve">La page </w:t>
      </w:r>
      <w:proofErr w:type="spellStart"/>
      <w:r w:rsidRPr="00D200B1">
        <w:t>Sign</w:t>
      </w:r>
      <w:proofErr w:type="spellEnd"/>
      <w:r w:rsidRPr="00D200B1">
        <w:t xml:space="preserve"> Up permet à un utilisateur de </w:t>
      </w:r>
      <w:r>
        <w:t>créer un compte utilisateur</w:t>
      </w:r>
      <w:r w:rsidRPr="00D200B1">
        <w:t>.</w:t>
      </w:r>
    </w:p>
    <w:p w14:paraId="729867D3" w14:textId="16E71C8E" w:rsidR="00D200B1" w:rsidRPr="00D200B1" w:rsidRDefault="0053504D" w:rsidP="0053504D">
      <w:pPr>
        <w:ind w:left="708"/>
      </w:pPr>
      <w:r w:rsidRPr="0053504D">
        <w:drawing>
          <wp:inline distT="0" distB="0" distL="0" distR="0" wp14:anchorId="3B3F3C7E" wp14:editId="4EBE2000">
            <wp:extent cx="2334121" cy="2703444"/>
            <wp:effectExtent l="19050" t="19050" r="28575" b="2095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5109" cy="272775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EBEFCFF" w14:textId="23468F83" w:rsidR="00D200B1" w:rsidRDefault="00D200B1" w:rsidP="00E21B70"/>
    <w:p w14:paraId="3EE99464" w14:textId="59B7014E" w:rsidR="00783A24" w:rsidRPr="009F76EB" w:rsidRDefault="00783A24" w:rsidP="009F76EB">
      <w:pPr>
        <w:pStyle w:val="Titre2"/>
      </w:pPr>
      <w:r w:rsidRPr="009F76EB">
        <w:t>Validation</w:t>
      </w:r>
      <w:r w:rsidRPr="009F76EB">
        <w:t>s</w:t>
      </w:r>
    </w:p>
    <w:p w14:paraId="21EE8677" w14:textId="4D1D7134" w:rsidR="00783A24" w:rsidRDefault="00783A24" w:rsidP="00783A24">
      <w:pPr>
        <w:pStyle w:val="paraPuce"/>
        <w:rPr>
          <w:lang w:val="fr-FR"/>
        </w:rPr>
      </w:pPr>
      <w:r>
        <w:rPr>
          <w:lang w:val="fr-FR"/>
        </w:rPr>
        <w:t xml:space="preserve">Le courriel doit contenir contient le caractère "@".  </w:t>
      </w:r>
    </w:p>
    <w:p w14:paraId="7D8CAB95" w14:textId="705DB268" w:rsidR="00783A24" w:rsidRPr="00783A24" w:rsidRDefault="00783A24" w:rsidP="00783A24">
      <w:pPr>
        <w:pStyle w:val="paraPuce"/>
        <w:rPr>
          <w:lang w:val="fr-FR"/>
        </w:rPr>
      </w:pPr>
      <w:r>
        <w:rPr>
          <w:lang w:val="fr-FR"/>
        </w:rPr>
        <w:t xml:space="preserve">Le mot de passe contient au moins </w:t>
      </w:r>
      <w:r>
        <w:rPr>
          <w:lang w:val="fr-FR"/>
        </w:rPr>
        <w:t>8 caractères</w:t>
      </w:r>
      <w:r>
        <w:rPr>
          <w:lang w:val="fr-FR"/>
        </w:rPr>
        <w:t>.</w:t>
      </w:r>
    </w:p>
    <w:p w14:paraId="56A9374E" w14:textId="4777B9A8" w:rsidR="00783A24" w:rsidRDefault="00783A24" w:rsidP="00783A24">
      <w:pPr>
        <w:pStyle w:val="paraPuce"/>
        <w:rPr>
          <w:lang w:val="fr-FR"/>
        </w:rPr>
      </w:pPr>
      <w:r>
        <w:rPr>
          <w:lang w:val="fr-FR"/>
        </w:rPr>
        <w:t xml:space="preserve">Le mot de passe </w:t>
      </w:r>
      <w:r>
        <w:rPr>
          <w:lang w:val="fr-FR"/>
        </w:rPr>
        <w:t xml:space="preserve">contient </w:t>
      </w:r>
      <w:r>
        <w:rPr>
          <w:lang w:val="fr-FR"/>
        </w:rPr>
        <w:t>au moins un symbole parmi les suivants: !@#$%&amp;*()[]</w:t>
      </w:r>
      <w:r>
        <w:rPr>
          <w:lang w:val="fr-FR"/>
        </w:rPr>
        <w:t>.</w:t>
      </w:r>
    </w:p>
    <w:p w14:paraId="07ED1929" w14:textId="25D09C2B" w:rsidR="00783A24" w:rsidRDefault="00783A24" w:rsidP="00783A24">
      <w:pPr>
        <w:pStyle w:val="paraPuce"/>
        <w:rPr>
          <w:lang w:val="fr-FR"/>
        </w:rPr>
      </w:pPr>
      <w:r>
        <w:rPr>
          <w:lang w:val="fr-FR"/>
        </w:rPr>
        <w:t>L</w:t>
      </w:r>
      <w:r>
        <w:rPr>
          <w:lang w:val="fr-FR"/>
        </w:rPr>
        <w:t xml:space="preserve">e mot de passe contient au moins </w:t>
      </w:r>
      <w:r>
        <w:rPr>
          <w:lang w:val="fr-FR"/>
        </w:rPr>
        <w:t>une lettre en majuscule</w:t>
      </w:r>
      <w:r>
        <w:rPr>
          <w:lang w:val="fr-FR"/>
        </w:rPr>
        <w:t>.</w:t>
      </w:r>
    </w:p>
    <w:p w14:paraId="3E26FB7B" w14:textId="559236FE" w:rsidR="00783A24" w:rsidRDefault="00783A24" w:rsidP="00783A24">
      <w:pPr>
        <w:pStyle w:val="paraPuce"/>
        <w:rPr>
          <w:lang w:val="fr-FR"/>
        </w:rPr>
      </w:pPr>
      <w:r>
        <w:rPr>
          <w:lang w:val="fr-FR"/>
        </w:rPr>
        <w:t>L</w:t>
      </w:r>
      <w:r>
        <w:rPr>
          <w:lang w:val="fr-FR"/>
        </w:rPr>
        <w:t xml:space="preserve">e mot de passe contient au moins une lettre en </w:t>
      </w:r>
      <w:r>
        <w:rPr>
          <w:lang w:val="fr-FR"/>
        </w:rPr>
        <w:t>minuscule</w:t>
      </w:r>
      <w:r>
        <w:rPr>
          <w:lang w:val="fr-FR"/>
        </w:rPr>
        <w:t>.</w:t>
      </w:r>
    </w:p>
    <w:p w14:paraId="655487D0" w14:textId="1BBECD63" w:rsidR="00783A24" w:rsidRDefault="009F76EB" w:rsidP="00783A24">
      <w:pPr>
        <w:pStyle w:val="paraPuce"/>
        <w:rPr>
          <w:lang w:val="fr-FR"/>
        </w:rPr>
      </w:pPr>
      <w:r>
        <w:rPr>
          <w:lang w:val="fr-FR"/>
        </w:rPr>
        <w:t xml:space="preserve">Si le champ confirmation de mot de passe contient du texte, alors la </w:t>
      </w:r>
      <w:r w:rsidR="00783A24">
        <w:rPr>
          <w:lang w:val="fr-FR"/>
        </w:rPr>
        <w:t>confirmation de mot de passe est identique au mot de passe.</w:t>
      </w:r>
    </w:p>
    <w:p w14:paraId="604D85DB" w14:textId="24182BE2" w:rsidR="009F76EB" w:rsidRDefault="009F76EB" w:rsidP="00783A24">
      <w:pPr>
        <w:pStyle w:val="paraPuce"/>
        <w:rPr>
          <w:lang w:val="fr-FR"/>
        </w:rPr>
      </w:pPr>
      <w:r>
        <w:rPr>
          <w:lang w:val="fr-FR"/>
        </w:rPr>
        <w:t>Lorsque la règle de validation est valide, le même message est affiché mais en vert.</w:t>
      </w:r>
      <w:r w:rsidR="00E21B70">
        <w:rPr>
          <w:lang w:val="fr-FR"/>
        </w:rPr>
        <w:t xml:space="preserve">  Ces indications changent lors de la frappe, en continue (voir gif).</w:t>
      </w:r>
    </w:p>
    <w:p w14:paraId="60FD059E" w14:textId="7985CF1D" w:rsidR="009F76EB" w:rsidRDefault="00E21B70" w:rsidP="00E21B70">
      <w:pPr>
        <w:ind w:left="708"/>
        <w:rPr>
          <w:lang w:val="fr-FR"/>
        </w:rPr>
      </w:pPr>
      <w:r w:rsidRPr="00E21B70">
        <w:rPr>
          <w:lang w:val="fr-FR"/>
        </w:rPr>
        <w:drawing>
          <wp:inline distT="0" distB="0" distL="0" distR="0" wp14:anchorId="1D678B71" wp14:editId="0057B154">
            <wp:extent cx="2219801" cy="2704198"/>
            <wp:effectExtent l="19050" t="19050" r="28575" b="2032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4430" cy="274638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A52711D" w14:textId="33C5B7E8" w:rsidR="00783A24" w:rsidRDefault="00C63E22" w:rsidP="00C63E22">
      <w:pPr>
        <w:pStyle w:val="paraPuce"/>
        <w:rPr>
          <w:lang w:val="fr-FR"/>
        </w:rPr>
      </w:pPr>
      <w:r>
        <w:rPr>
          <w:lang w:val="fr-FR"/>
        </w:rPr>
        <w:t xml:space="preserve">Le bouton </w:t>
      </w:r>
      <w:proofErr w:type="spellStart"/>
      <w:r>
        <w:rPr>
          <w:lang w:val="fr-FR"/>
        </w:rPr>
        <w:t>Sign</w:t>
      </w:r>
      <w:proofErr w:type="spellEnd"/>
      <w:r>
        <w:rPr>
          <w:lang w:val="fr-FR"/>
        </w:rPr>
        <w:t xml:space="preserve"> Up est désactivé et inutilisable si des règles de validations ne sont pas respectées.</w:t>
      </w:r>
    </w:p>
    <w:p w14:paraId="67CA36C1" w14:textId="77777777" w:rsidR="00783A24" w:rsidRPr="00D1174A" w:rsidRDefault="00783A24" w:rsidP="009F76EB">
      <w:pPr>
        <w:pStyle w:val="Titre2"/>
      </w:pPr>
      <w:r>
        <w:lastRenderedPageBreak/>
        <w:t xml:space="preserve">Bouton </w:t>
      </w:r>
      <w:proofErr w:type="spellStart"/>
      <w:r>
        <w:t>SignUp</w:t>
      </w:r>
      <w:proofErr w:type="spellEnd"/>
    </w:p>
    <w:p w14:paraId="53A3866B" w14:textId="0BAF01E2" w:rsidR="00783A24" w:rsidRDefault="00783A24" w:rsidP="00783A24">
      <w:pPr>
        <w:pStyle w:val="paraPuce"/>
        <w:rPr>
          <w:lang w:val="fr-FR"/>
        </w:rPr>
      </w:pPr>
      <w:r>
        <w:rPr>
          <w:lang w:val="fr-FR"/>
        </w:rPr>
        <w:t xml:space="preserve">S'il n'y a pas d'erreur de validation, envoyez une requête au serveur en utilisant l'API </w:t>
      </w:r>
      <w:hyperlink r:id="rId14" w:anchor="/default/post_auth_register_" w:history="1">
        <w:r w:rsidRPr="00E21B70">
          <w:rPr>
            <w:rStyle w:val="Lienhypertexte"/>
            <w:lang w:val="fr-FR"/>
          </w:rPr>
          <w:t>/</w:t>
        </w:r>
        <w:proofErr w:type="spellStart"/>
        <w:r w:rsidRPr="00E21B70">
          <w:rPr>
            <w:rStyle w:val="Lienhypertexte"/>
            <w:lang w:val="fr-FR"/>
          </w:rPr>
          <w:t>auth</w:t>
        </w:r>
        <w:proofErr w:type="spellEnd"/>
        <w:r w:rsidRPr="00E21B70">
          <w:rPr>
            <w:rStyle w:val="Lienhypertexte"/>
            <w:lang w:val="fr-FR"/>
          </w:rPr>
          <w:t>/</w:t>
        </w:r>
        <w:proofErr w:type="spellStart"/>
        <w:r w:rsidRPr="00E21B70">
          <w:rPr>
            <w:rStyle w:val="Lienhypertexte"/>
            <w:lang w:val="fr-FR"/>
          </w:rPr>
          <w:t>register</w:t>
        </w:r>
        <w:proofErr w:type="spellEnd"/>
      </w:hyperlink>
      <w:r>
        <w:rPr>
          <w:lang w:val="fr-FR"/>
        </w:rPr>
        <w:t xml:space="preserve"> (méthode POST) avec, dans le corps du message (body), le JSON </w:t>
      </w:r>
      <w:r w:rsidRPr="00E21B70">
        <w:rPr>
          <w:rStyle w:val="codeCar"/>
        </w:rPr>
        <w:t>{"email":"X", "password":"Y"}</w:t>
      </w:r>
      <w:r>
        <w:rPr>
          <w:lang w:val="fr-FR"/>
        </w:rPr>
        <w:t xml:space="preserve"> où X est le courriel désiré et Y est le mot de passe désiré.</w:t>
      </w:r>
    </w:p>
    <w:p w14:paraId="401E5048" w14:textId="77777777" w:rsidR="00783A24" w:rsidRDefault="00783A24" w:rsidP="00783A24">
      <w:pPr>
        <w:pStyle w:val="paraPuce"/>
        <w:rPr>
          <w:lang w:val="fr-FR"/>
        </w:rPr>
      </w:pPr>
      <w:r>
        <w:rPr>
          <w:lang w:val="fr-FR"/>
        </w:rPr>
        <w:t>Affichez un message d'erreur si le serveur retourne une erreur. La réponse contient la raison de l’échec.</w:t>
      </w:r>
    </w:p>
    <w:p w14:paraId="65FAA9F4" w14:textId="77777777" w:rsidR="00783A24" w:rsidRPr="00BD1674" w:rsidRDefault="00783A24" w:rsidP="00783A24">
      <w:pPr>
        <w:pStyle w:val="code"/>
        <w:ind w:left="708"/>
        <w:rPr>
          <w:lang w:val="fr-FR"/>
        </w:rPr>
      </w:pPr>
      <w:r w:rsidRPr="00BD1674">
        <w:rPr>
          <w:lang w:val="fr-FR"/>
        </w:rPr>
        <w:t>{</w:t>
      </w:r>
    </w:p>
    <w:p w14:paraId="5C56E0A3" w14:textId="6DDE63C2" w:rsidR="00783A24" w:rsidRPr="00BD1674" w:rsidRDefault="00783A24" w:rsidP="00783A24">
      <w:pPr>
        <w:pStyle w:val="code"/>
        <w:ind w:left="708"/>
        <w:rPr>
          <w:lang w:val="fr-FR"/>
        </w:rPr>
      </w:pPr>
      <w:r w:rsidRPr="00BD1674">
        <w:rPr>
          <w:lang w:val="fr-FR"/>
        </w:rPr>
        <w:t xml:space="preserve">  "</w:t>
      </w:r>
      <w:r>
        <w:rPr>
          <w:lang w:val="fr-FR"/>
        </w:rPr>
        <w:t>message</w:t>
      </w:r>
      <w:r w:rsidRPr="00BD1674">
        <w:rPr>
          <w:lang w:val="fr-FR"/>
        </w:rPr>
        <w:t>": "</w:t>
      </w:r>
      <w:r>
        <w:rPr>
          <w:lang w:val="fr-FR"/>
        </w:rPr>
        <w:t>Le message d</w:t>
      </w:r>
      <w:r>
        <w:rPr>
          <w:lang w:val="fr-FR"/>
        </w:rPr>
        <w:t>'</w:t>
      </w:r>
      <w:r>
        <w:rPr>
          <w:lang w:val="fr-FR"/>
        </w:rPr>
        <w:t>erreur</w:t>
      </w:r>
      <w:r w:rsidRPr="00BD1674">
        <w:rPr>
          <w:lang w:val="fr-FR"/>
        </w:rPr>
        <w:t>"</w:t>
      </w:r>
    </w:p>
    <w:p w14:paraId="0BF4B5BE" w14:textId="77777777" w:rsidR="00783A24" w:rsidRDefault="00783A24" w:rsidP="00783A24">
      <w:pPr>
        <w:pStyle w:val="code"/>
        <w:ind w:left="708"/>
        <w:rPr>
          <w:lang w:val="fr-FR"/>
        </w:rPr>
      </w:pPr>
      <w:r w:rsidRPr="00BD1674">
        <w:rPr>
          <w:lang w:val="fr-FR"/>
        </w:rPr>
        <w:t>}</w:t>
      </w:r>
    </w:p>
    <w:p w14:paraId="1F7B7129" w14:textId="11246875" w:rsidR="00783A24" w:rsidRDefault="009F76EB" w:rsidP="009F76EB">
      <w:pPr>
        <w:pStyle w:val="paraPuce"/>
        <w:rPr>
          <w:lang w:val="fr-FR"/>
        </w:rPr>
      </w:pPr>
      <w:r>
        <w:rPr>
          <w:lang w:val="fr-FR"/>
        </w:rPr>
        <w:t>Si l'enregistrement fonctionne, redirigez l'utilisateur vers la page login, en passant en paramètre le courriel de l'utilisateur.  Ce courriel est placé dans le champ courriel (email) de la page login.</w:t>
      </w:r>
    </w:p>
    <w:p w14:paraId="64FC522E" w14:textId="688068FE" w:rsidR="00783A24" w:rsidRDefault="00783A24" w:rsidP="0027354B">
      <w:pPr>
        <w:rPr>
          <w:lang w:val="fr-FR"/>
        </w:rPr>
      </w:pPr>
    </w:p>
    <w:p w14:paraId="51EBAC07" w14:textId="0BD09912" w:rsidR="003C4963" w:rsidRDefault="003C4963" w:rsidP="003C4963">
      <w:pPr>
        <w:pStyle w:val="Titre1"/>
      </w:pPr>
      <w:r>
        <w:t>Profile</w:t>
      </w:r>
    </w:p>
    <w:p w14:paraId="59337856" w14:textId="6A5103B8" w:rsidR="003C4963" w:rsidRDefault="003C4963" w:rsidP="003C4963">
      <w:pPr>
        <w:pStyle w:val="paraPuce"/>
        <w:rPr>
          <w:lang w:val="fr-FR"/>
        </w:rPr>
      </w:pPr>
      <w:r>
        <w:rPr>
          <w:lang w:val="fr-FR"/>
        </w:rPr>
        <w:t xml:space="preserve">La </w:t>
      </w:r>
      <w:r>
        <w:rPr>
          <w:lang w:val="fr-FR"/>
        </w:rPr>
        <w:t>page</w:t>
      </w:r>
      <w:r>
        <w:rPr>
          <w:lang w:val="fr-FR"/>
        </w:rPr>
        <w:t xml:space="preserve"> Profile permet à l'utilisateur de modifier son profile (</w:t>
      </w:r>
      <w:proofErr w:type="gramStart"/>
      <w:r>
        <w:t>email</w:t>
      </w:r>
      <w:proofErr w:type="gramEnd"/>
      <w:r>
        <w:rPr>
          <w:lang w:val="fr-FR"/>
        </w:rPr>
        <w:t xml:space="preserve"> et mot de passe).</w:t>
      </w:r>
    </w:p>
    <w:p w14:paraId="269C5562" w14:textId="33FA11BF" w:rsidR="003C4963" w:rsidRDefault="003C4963" w:rsidP="003C4963">
      <w:pPr>
        <w:pStyle w:val="paraPuce"/>
        <w:rPr>
          <w:lang w:val="fr-FR"/>
        </w:rPr>
      </w:pPr>
      <w:r>
        <w:rPr>
          <w:lang w:val="fr-FR"/>
        </w:rPr>
        <w:t xml:space="preserve">Notez qu'il n'est pas possible de modifier </w:t>
      </w:r>
      <w:proofErr w:type="gramStart"/>
      <w:r>
        <w:rPr>
          <w:lang w:val="fr-FR"/>
        </w:rPr>
        <w:t>l</w:t>
      </w:r>
      <w:r>
        <w:rPr>
          <w:lang w:val="fr-FR"/>
        </w:rPr>
        <w:t>'</w:t>
      </w:r>
      <w:r>
        <w:rPr>
          <w:lang w:val="fr-FR"/>
        </w:rPr>
        <w:t>email</w:t>
      </w:r>
      <w:proofErr w:type="gramEnd"/>
      <w:r>
        <w:rPr>
          <w:lang w:val="fr-FR"/>
        </w:rPr>
        <w:t xml:space="preserve"> ou le mot de passe des utilisateurs admin, donator</w:t>
      </w:r>
      <w:r>
        <w:rPr>
          <w:lang w:val="fr-FR"/>
        </w:rPr>
        <w:t>,</w:t>
      </w:r>
      <w:r>
        <w:rPr>
          <w:lang w:val="fr-FR"/>
        </w:rPr>
        <w:t xml:space="preserve"> member</w:t>
      </w:r>
      <w:r>
        <w:rPr>
          <w:lang w:val="fr-FR"/>
        </w:rPr>
        <w:t xml:space="preserve"> et e1234567</w:t>
      </w:r>
      <w:r>
        <w:rPr>
          <w:lang w:val="fr-FR"/>
        </w:rPr>
        <w:t>.</w:t>
      </w:r>
    </w:p>
    <w:p w14:paraId="568457C8" w14:textId="5EC24E90" w:rsidR="003C4963" w:rsidRDefault="00161ABA" w:rsidP="003C4963">
      <w:pPr>
        <w:ind w:left="708"/>
        <w:rPr>
          <w:lang w:val="fr-FR"/>
        </w:rPr>
      </w:pPr>
      <w:r w:rsidRPr="00161ABA">
        <w:rPr>
          <w:lang w:val="fr-FR"/>
        </w:rPr>
        <w:drawing>
          <wp:inline distT="0" distB="0" distL="0" distR="0" wp14:anchorId="5F4CD9CE" wp14:editId="5640BD32">
            <wp:extent cx="5674446" cy="2270832"/>
            <wp:effectExtent l="19050" t="19050" r="21590" b="1524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8186" cy="22803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E2882ED" w14:textId="6BB0C4A5" w:rsidR="003C4963" w:rsidRDefault="001F78AD" w:rsidP="003C4963">
      <w:pPr>
        <w:pStyle w:val="paraPuce"/>
        <w:rPr>
          <w:lang w:val="fr-FR"/>
        </w:rPr>
      </w:pPr>
      <w:r>
        <w:rPr>
          <w:lang w:val="fr-FR"/>
        </w:rPr>
        <w:t>Si l'utilisateur n'est pas authentifié, cette page n'est pas disponible (route conditionnelle dans le routeur).</w:t>
      </w:r>
    </w:p>
    <w:p w14:paraId="63338DD2" w14:textId="7A16CC29" w:rsidR="003C4963" w:rsidRDefault="003C4963" w:rsidP="003C4963">
      <w:pPr>
        <w:pStyle w:val="paraPuce"/>
        <w:rPr>
          <w:lang w:val="fr-FR"/>
        </w:rPr>
      </w:pPr>
      <w:r>
        <w:rPr>
          <w:lang w:val="fr-FR"/>
        </w:rPr>
        <w:t xml:space="preserve">Au chargement de la page, utilisez l'API </w:t>
      </w:r>
      <w:hyperlink r:id="rId16" w:anchor="/default/get_user" w:history="1">
        <w:r w:rsidRPr="001F78AD">
          <w:rPr>
            <w:rStyle w:val="Lienhypertexte"/>
            <w:lang w:val="fr-FR"/>
          </w:rPr>
          <w:t>/user</w:t>
        </w:r>
      </w:hyperlink>
      <w:r>
        <w:rPr>
          <w:lang w:val="fr-FR"/>
        </w:rPr>
        <w:t xml:space="preserve"> (méthode GET) pour obtenir </w:t>
      </w:r>
      <w:r w:rsidR="001F78AD">
        <w:rPr>
          <w:lang w:val="fr-FR"/>
        </w:rPr>
        <w:t xml:space="preserve">et afficher le courriel </w:t>
      </w:r>
      <w:r>
        <w:rPr>
          <w:lang w:val="fr-FR"/>
        </w:rPr>
        <w:t>de l'utilisateur présentement connecté.</w:t>
      </w:r>
    </w:p>
    <w:p w14:paraId="2148B736" w14:textId="23250AC8" w:rsidR="003C4963" w:rsidRDefault="003C4963" w:rsidP="0027354B">
      <w:pPr>
        <w:rPr>
          <w:lang w:val="fr-FR"/>
        </w:rPr>
      </w:pPr>
    </w:p>
    <w:p w14:paraId="3A42C9F7" w14:textId="77777777" w:rsidR="00C63E22" w:rsidRPr="009F76EB" w:rsidRDefault="00C63E22" w:rsidP="00C63E22">
      <w:pPr>
        <w:pStyle w:val="Titre2"/>
      </w:pPr>
      <w:r w:rsidRPr="009F76EB">
        <w:t>Validations</w:t>
      </w:r>
    </w:p>
    <w:p w14:paraId="2F4AE5DE" w14:textId="77777777" w:rsidR="00C63E22" w:rsidRDefault="00C63E22" w:rsidP="00C63E22">
      <w:pPr>
        <w:pStyle w:val="paraPuce"/>
        <w:rPr>
          <w:lang w:val="fr-FR"/>
        </w:rPr>
      </w:pPr>
      <w:r>
        <w:rPr>
          <w:lang w:val="fr-FR"/>
        </w:rPr>
        <w:t xml:space="preserve">Le courriel doit contenir contient le caractère "@".  </w:t>
      </w:r>
    </w:p>
    <w:p w14:paraId="67614705" w14:textId="77777777" w:rsidR="00C63E22" w:rsidRPr="00783A24" w:rsidRDefault="00C63E22" w:rsidP="00C63E22">
      <w:pPr>
        <w:pStyle w:val="paraPuce"/>
        <w:rPr>
          <w:lang w:val="fr-FR"/>
        </w:rPr>
      </w:pPr>
      <w:r>
        <w:rPr>
          <w:lang w:val="fr-FR"/>
        </w:rPr>
        <w:t>Le mot de passe contient au moins 8 caractères.</w:t>
      </w:r>
    </w:p>
    <w:p w14:paraId="19EE6EB3" w14:textId="77777777" w:rsidR="00C63E22" w:rsidRDefault="00C63E22" w:rsidP="00C63E22">
      <w:pPr>
        <w:pStyle w:val="paraPuce"/>
        <w:rPr>
          <w:lang w:val="fr-FR"/>
        </w:rPr>
      </w:pPr>
      <w:r>
        <w:rPr>
          <w:lang w:val="fr-FR"/>
        </w:rPr>
        <w:t>Le mot de passe contient au moins un symbole parmi les suivants: !@#$%&amp;*()[].</w:t>
      </w:r>
    </w:p>
    <w:p w14:paraId="6B19815F" w14:textId="77777777" w:rsidR="00C63E22" w:rsidRDefault="00C63E22" w:rsidP="00C63E22">
      <w:pPr>
        <w:pStyle w:val="paraPuce"/>
        <w:rPr>
          <w:lang w:val="fr-FR"/>
        </w:rPr>
      </w:pPr>
      <w:r>
        <w:rPr>
          <w:lang w:val="fr-FR"/>
        </w:rPr>
        <w:t>Le mot de passe contient au moins une lettre en majuscule.</w:t>
      </w:r>
    </w:p>
    <w:p w14:paraId="4C850A21" w14:textId="77777777" w:rsidR="00C63E22" w:rsidRDefault="00C63E22" w:rsidP="00C63E22">
      <w:pPr>
        <w:pStyle w:val="paraPuce"/>
        <w:rPr>
          <w:lang w:val="fr-FR"/>
        </w:rPr>
      </w:pPr>
      <w:r>
        <w:rPr>
          <w:lang w:val="fr-FR"/>
        </w:rPr>
        <w:t>Le mot de passe contient au moins une lettre en minuscule.</w:t>
      </w:r>
    </w:p>
    <w:p w14:paraId="26E26E21" w14:textId="77777777" w:rsidR="00C63E22" w:rsidRDefault="00C63E22" w:rsidP="00C63E22">
      <w:pPr>
        <w:pStyle w:val="paraPuce"/>
        <w:rPr>
          <w:lang w:val="fr-FR"/>
        </w:rPr>
      </w:pPr>
      <w:r>
        <w:rPr>
          <w:lang w:val="fr-FR"/>
        </w:rPr>
        <w:t>Si le champ confirmation de mot de passe contient du texte, alors la confirmation de mot de passe est identique au mot de passe.</w:t>
      </w:r>
    </w:p>
    <w:p w14:paraId="57A7AF2B" w14:textId="77777777" w:rsidR="00C63E22" w:rsidRDefault="00C63E22" w:rsidP="00C63E22">
      <w:pPr>
        <w:pStyle w:val="paraPuce"/>
        <w:rPr>
          <w:lang w:val="fr-FR"/>
        </w:rPr>
      </w:pPr>
      <w:r>
        <w:rPr>
          <w:lang w:val="fr-FR"/>
        </w:rPr>
        <w:lastRenderedPageBreak/>
        <w:t>Lorsque la règle de validation est valide, le même message est affiché mais en vert.  Ces indications changent lors de la frappe, en continue (voir gif).</w:t>
      </w:r>
    </w:p>
    <w:p w14:paraId="56F7F3E3" w14:textId="38646B79" w:rsidR="00C63E22" w:rsidRDefault="001F78AD" w:rsidP="00C63E22">
      <w:pPr>
        <w:ind w:left="708"/>
        <w:rPr>
          <w:lang w:val="fr-FR"/>
        </w:rPr>
      </w:pPr>
      <w:r w:rsidRPr="001F78AD">
        <w:rPr>
          <w:lang w:val="fr-FR"/>
        </w:rPr>
        <w:drawing>
          <wp:inline distT="0" distB="0" distL="0" distR="0" wp14:anchorId="7F7BDBB1" wp14:editId="745E0D94">
            <wp:extent cx="5681414" cy="2402051"/>
            <wp:effectExtent l="19050" t="19050" r="14605" b="1778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679" cy="240639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3B86967" w14:textId="5274F915" w:rsidR="006113E9" w:rsidRDefault="006113E9" w:rsidP="00465FFE">
      <w:pPr>
        <w:pStyle w:val="paraPuce"/>
      </w:pPr>
      <w:r>
        <w:t xml:space="preserve">Le bouton Update Profile ne fonctionne que si les règles de validations sont respectées.  Il est </w:t>
      </w:r>
      <w:hyperlink r:id="rId18" w:history="1">
        <w:proofErr w:type="spellStart"/>
        <w:r w:rsidRPr="006113E9">
          <w:rPr>
            <w:rStyle w:val="Lienhypertexte"/>
          </w:rPr>
          <w:t>disabled</w:t>
        </w:r>
        <w:proofErr w:type="spellEnd"/>
      </w:hyperlink>
      <w:r>
        <w:t xml:space="preserve"> dans le cas contraire.</w:t>
      </w:r>
    </w:p>
    <w:p w14:paraId="6894DC56" w14:textId="44B06FFB" w:rsidR="00161ABA" w:rsidRPr="00465FFE" w:rsidRDefault="00465FFE" w:rsidP="00465FFE">
      <w:pPr>
        <w:pStyle w:val="paraPuce"/>
      </w:pPr>
      <w:r w:rsidRPr="00465FFE">
        <w:t xml:space="preserve">Le bouton </w:t>
      </w:r>
      <w:proofErr w:type="spellStart"/>
      <w:r w:rsidRPr="00465FFE">
        <w:t>Delete</w:t>
      </w:r>
      <w:proofErr w:type="spellEnd"/>
      <w:r w:rsidRPr="00465FFE">
        <w:t xml:space="preserve"> </w:t>
      </w:r>
      <w:proofErr w:type="spellStart"/>
      <w:r w:rsidRPr="00465FFE">
        <w:t>account</w:t>
      </w:r>
      <w:proofErr w:type="spellEnd"/>
      <w:r w:rsidRPr="00465FFE">
        <w:t xml:space="preserve"> </w:t>
      </w:r>
      <w:r>
        <w:t xml:space="preserve">demande </w:t>
      </w:r>
      <w:r w:rsidR="006113E9">
        <w:t xml:space="preserve">affiche une fenêtre de </w:t>
      </w:r>
      <w:hyperlink r:id="rId19" w:history="1">
        <w:r w:rsidRPr="006113E9">
          <w:rPr>
            <w:rStyle w:val="Lienhypertexte"/>
          </w:rPr>
          <w:t xml:space="preserve">confirmation </w:t>
        </w:r>
        <w:r w:rsidR="006113E9" w:rsidRPr="006113E9">
          <w:rPr>
            <w:rStyle w:val="Lienhypertexte"/>
          </w:rPr>
          <w:t>modale</w:t>
        </w:r>
      </w:hyperlink>
      <w:r w:rsidR="006113E9">
        <w:t xml:space="preserve"> </w:t>
      </w:r>
      <w:r>
        <w:t xml:space="preserve">et ensuite </w:t>
      </w:r>
      <w:r w:rsidRPr="00465FFE">
        <w:t>suppri</w:t>
      </w:r>
      <w:r>
        <w:t>me l'utilisateur (</w:t>
      </w:r>
      <w:hyperlink r:id="rId20" w:anchor="/default/delete_user" w:history="1">
        <w:r w:rsidRPr="00465FFE">
          <w:rPr>
            <w:rStyle w:val="Lienhypertexte"/>
          </w:rPr>
          <w:t>/user</w:t>
        </w:r>
      </w:hyperlink>
      <w:r>
        <w:t xml:space="preserve"> avec la méthode DELETE).</w:t>
      </w:r>
      <w:r w:rsidR="006113E9">
        <w:t xml:space="preserve">  Ensuite, le jeton est supprimé du contexte global et l'utilisateur est redirigé vers la page d'accueil.</w:t>
      </w:r>
    </w:p>
    <w:p w14:paraId="6A6B9319" w14:textId="3D4D5E06" w:rsidR="00465FFE" w:rsidRPr="00465FFE" w:rsidRDefault="006113E9" w:rsidP="006113E9">
      <w:pPr>
        <w:ind w:left="708"/>
        <w:rPr>
          <w:lang w:eastAsia="fr-FR"/>
        </w:rPr>
      </w:pPr>
      <w:r w:rsidRPr="006113E9">
        <w:rPr>
          <w:lang w:eastAsia="fr-FR"/>
        </w:rPr>
        <w:drawing>
          <wp:inline distT="0" distB="0" distL="0" distR="0" wp14:anchorId="5C1CE69E" wp14:editId="3103472A">
            <wp:extent cx="2431177" cy="1202539"/>
            <wp:effectExtent l="0" t="0" r="762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7724" cy="12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0326" w14:textId="77777777" w:rsidR="00465FFE" w:rsidRPr="00465FFE" w:rsidRDefault="00465FFE" w:rsidP="00465FFE">
      <w:pPr>
        <w:rPr>
          <w:lang w:eastAsia="fr-FR"/>
        </w:rPr>
      </w:pPr>
    </w:p>
    <w:p w14:paraId="28F0F78D" w14:textId="77777777" w:rsidR="006113E9" w:rsidRDefault="006113E9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2A099B97" w14:textId="48BD8054" w:rsidR="004A5E52" w:rsidRDefault="004A5E52" w:rsidP="004A5E52">
      <w:pPr>
        <w:pStyle w:val="Titre1"/>
      </w:pPr>
      <w:r>
        <w:lastRenderedPageBreak/>
        <w:t>Page détails</w:t>
      </w:r>
    </w:p>
    <w:p w14:paraId="4DA2C0B4" w14:textId="77777777" w:rsidR="004A5E52" w:rsidRDefault="004A5E52" w:rsidP="004A5E52">
      <w:pPr>
        <w:pStyle w:val="paraPuce"/>
        <w:rPr>
          <w:lang w:val="fr-FR"/>
        </w:rPr>
      </w:pPr>
      <w:r>
        <w:rPr>
          <w:lang w:val="fr-FR"/>
        </w:rPr>
        <w:t xml:space="preserve">Affiche les informations détaillées du podcast ainsi que les épisodes </w:t>
      </w:r>
      <w:r w:rsidRPr="006A6F5A">
        <w:rPr>
          <w:lang w:val="fr-FR"/>
        </w:rPr>
        <w:t xml:space="preserve"> </w:t>
      </w:r>
      <w:r>
        <w:rPr>
          <w:lang w:val="fr-FR"/>
        </w:rPr>
        <w:t xml:space="preserve">(voir méthode </w:t>
      </w:r>
      <w:hyperlink r:id="rId22" w:history="1">
        <w:r w:rsidRPr="00DF42D3">
          <w:rPr>
            <w:rStyle w:val="Lienhypertexte"/>
            <w:noProof/>
            <w:lang w:val="fr-FR"/>
          </w:rPr>
          <w:t>/podcast?podcastId=X</w:t>
        </w:r>
      </w:hyperlink>
      <w:r>
        <w:rPr>
          <w:lang w:val="fr-FR"/>
        </w:rPr>
        <w:t xml:space="preserve"> de l'api).</w:t>
      </w:r>
    </w:p>
    <w:p w14:paraId="77C792DA" w14:textId="77777777" w:rsidR="004A5E52" w:rsidRDefault="004A5E52" w:rsidP="004A5E52">
      <w:pPr>
        <w:pStyle w:val="paraPuce"/>
        <w:rPr>
          <w:lang w:val="fr-FR"/>
        </w:rPr>
      </w:pPr>
      <w:r>
        <w:rPr>
          <w:lang w:val="fr-FR"/>
        </w:rPr>
        <w:t>En haut de page, afficher le nom (</w:t>
      </w:r>
      <w:r w:rsidRPr="00DF42D3">
        <w:rPr>
          <w:rStyle w:val="codeCar"/>
        </w:rPr>
        <w:t>name</w:t>
      </w:r>
      <w:r>
        <w:rPr>
          <w:lang w:val="fr-FR"/>
        </w:rPr>
        <w:t>), l'artiste (</w:t>
      </w:r>
      <w:r w:rsidRPr="00DF42D3">
        <w:rPr>
          <w:rStyle w:val="codeCar"/>
        </w:rPr>
        <w:t>artist</w:t>
      </w:r>
      <w:r>
        <w:rPr>
          <w:lang w:val="fr-FR"/>
        </w:rPr>
        <w:t>), les genres séparés d'une virgule (genres) et la description du podcast.</w:t>
      </w:r>
    </w:p>
    <w:p w14:paraId="3E59B0C1" w14:textId="77777777" w:rsidR="004A5E52" w:rsidRPr="008412C1" w:rsidRDefault="004A5E52" w:rsidP="004A5E52">
      <w:pPr>
        <w:pStyle w:val="paraPuce"/>
        <w:rPr>
          <w:lang w:val="fr-FR"/>
        </w:rPr>
      </w:pPr>
      <w:r>
        <w:rPr>
          <w:lang w:val="fr-FR"/>
        </w:rPr>
        <w:t>Ensuite, pour chacun des épisodes, affichez le titre (</w:t>
      </w:r>
      <w:r w:rsidRPr="00DF42D3">
        <w:rPr>
          <w:rStyle w:val="codeCar"/>
        </w:rPr>
        <w:t>title</w:t>
      </w:r>
      <w:r>
        <w:rPr>
          <w:lang w:val="fr-FR"/>
        </w:rPr>
        <w:t>), le descriptif de l'épisode (</w:t>
      </w:r>
      <w:r w:rsidRPr="00DF42D3">
        <w:rPr>
          <w:rStyle w:val="codeCar"/>
        </w:rPr>
        <w:t>content</w:t>
      </w:r>
      <w:r>
        <w:rPr>
          <w:lang w:val="fr-FR"/>
        </w:rPr>
        <w:t>) et la date de l'épisode (</w:t>
      </w:r>
      <w:r w:rsidRPr="00DF42D3">
        <w:rPr>
          <w:rStyle w:val="codeCar"/>
        </w:rPr>
        <w:t>isoDate</w:t>
      </w:r>
      <w:r>
        <w:rPr>
          <w:lang w:val="fr-FR"/>
        </w:rPr>
        <w:t>) ainsi que le contrôle audio permettant d'écouter l'épisode.</w:t>
      </w:r>
    </w:p>
    <w:p w14:paraId="11DEA3D3" w14:textId="77777777" w:rsidR="004A5E52" w:rsidRDefault="004A5E52" w:rsidP="004A5E52">
      <w:pPr>
        <w:pStyle w:val="paraPuce"/>
        <w:numPr>
          <w:ilvl w:val="0"/>
          <w:numId w:val="0"/>
        </w:numPr>
        <w:ind w:left="1068" w:hanging="360"/>
        <w:rPr>
          <w:lang w:val="fr-FR"/>
        </w:rPr>
      </w:pPr>
      <w:r w:rsidRPr="00DF42D3">
        <w:rPr>
          <w:noProof/>
          <w:lang w:val="fr-FR"/>
        </w:rPr>
        <w:drawing>
          <wp:inline distT="0" distB="0" distL="0" distR="0" wp14:anchorId="77A5984B" wp14:editId="0E3EC85F">
            <wp:extent cx="4427274" cy="2908711"/>
            <wp:effectExtent l="19050" t="19050" r="11430" b="2540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2732" cy="297799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53F829C" w14:textId="603C78CE" w:rsidR="004A5E52" w:rsidRDefault="004A5E52" w:rsidP="004A5E52">
      <w:pPr>
        <w:pStyle w:val="paraPuce"/>
        <w:rPr>
          <w:lang w:val="fr-FR"/>
        </w:rPr>
      </w:pPr>
      <w:r>
        <w:rPr>
          <w:lang w:val="fr-FR"/>
        </w:rPr>
        <w:t xml:space="preserve">Pour le contrôle audio, utilisez </w:t>
      </w:r>
      <w:r w:rsidRPr="00DF42D3">
        <w:rPr>
          <w:rStyle w:val="codeCar"/>
        </w:rPr>
        <w:t>preload="metadata"</w:t>
      </w:r>
      <w:r>
        <w:rPr>
          <w:lang w:val="fr-FR"/>
        </w:rPr>
        <w:t xml:space="preserve"> pour éviter le chargement complet de tous les épisodes sur la page.  Par exemple: </w:t>
      </w:r>
      <w:r w:rsidRPr="00DF42D3">
        <w:rPr>
          <w:rStyle w:val="codeCar"/>
          <w:lang w:val="fr-FR"/>
        </w:rPr>
        <w:t xml:space="preserve">&lt;audio id="audioUrl" controls="controls" </w:t>
      </w:r>
      <w:r w:rsidRPr="00DF42D3">
        <w:rPr>
          <w:rStyle w:val="codeCar"/>
          <w:highlight w:val="yellow"/>
          <w:lang w:val="fr-FR"/>
        </w:rPr>
        <w:t>preload="metadata"</w:t>
      </w:r>
      <w:r w:rsidRPr="00DF42D3">
        <w:rPr>
          <w:rStyle w:val="codeCar"/>
        </w:rPr>
        <w:t xml:space="preserve"> </w:t>
      </w:r>
      <w:r w:rsidRPr="00DF42D3">
        <w:rPr>
          <w:rStyle w:val="codeCar"/>
          <w:lang w:val="fr-FR"/>
        </w:rPr>
        <w:t>src="</w:t>
      </w:r>
      <w:r w:rsidRPr="00DF42D3">
        <w:rPr>
          <w:rStyle w:val="codeCar"/>
        </w:rPr>
        <w:t>…</w:t>
      </w:r>
      <w:r w:rsidRPr="00DF42D3">
        <w:rPr>
          <w:rStyle w:val="codeCar"/>
          <w:lang w:val="fr-FR"/>
        </w:rPr>
        <w:t>" /&gt;</w:t>
      </w:r>
      <w:r>
        <w:rPr>
          <w:lang w:val="fr-FR"/>
        </w:rPr>
        <w:t>.</w:t>
      </w:r>
    </w:p>
    <w:p w14:paraId="0AF35C71" w14:textId="403DA8A2" w:rsidR="0047455D" w:rsidRDefault="0047455D" w:rsidP="004A5E52">
      <w:pPr>
        <w:pStyle w:val="paraPuce"/>
        <w:rPr>
          <w:lang w:val="fr-FR"/>
        </w:rPr>
      </w:pPr>
      <w:r>
        <w:rPr>
          <w:lang w:val="fr-FR"/>
        </w:rPr>
        <w:t>Utilisez un component pour l’affichage des épisodes.</w:t>
      </w:r>
    </w:p>
    <w:p w14:paraId="18680763" w14:textId="77777777" w:rsidR="0047455D" w:rsidRDefault="0047455D" w:rsidP="00DF4E83"/>
    <w:p w14:paraId="130FDB95" w14:textId="0D725DB3" w:rsidR="0047455D" w:rsidRPr="000C1C18" w:rsidRDefault="0047455D" w:rsidP="0047455D">
      <w:pPr>
        <w:pStyle w:val="Titre1"/>
      </w:pPr>
      <w:r>
        <w:t>Abonnement</w:t>
      </w:r>
      <w:r w:rsidRPr="000C1C18">
        <w:t>/</w:t>
      </w:r>
      <w:r>
        <w:t>Désabonnement à un podcast</w:t>
      </w:r>
    </w:p>
    <w:p w14:paraId="51F3C368" w14:textId="6CBDF6BC" w:rsidR="0047455D" w:rsidRPr="0047455D" w:rsidRDefault="0047455D" w:rsidP="0047455D">
      <w:pPr>
        <w:pStyle w:val="paraPuce"/>
        <w:rPr>
          <w:lang w:val="fr-FR"/>
        </w:rPr>
      </w:pPr>
      <w:r>
        <w:rPr>
          <w:lang w:val="fr-FR"/>
        </w:rPr>
        <w:t>Pour un utilisateur authentifié, un bouton d’abonnement (ou de désabonnement) s’affiche au chargement de la page.  Il permet à l’utilisateur présentement authen</w:t>
      </w:r>
      <w:r>
        <w:rPr>
          <w:lang w:val="fr-FR"/>
        </w:rPr>
        <w:t>tifié de s’abonner ou se désabonner du podcast.</w:t>
      </w:r>
    </w:p>
    <w:p w14:paraId="396E7C7A" w14:textId="09BC9065" w:rsidR="0047455D" w:rsidRPr="000C1C18" w:rsidRDefault="0047455D" w:rsidP="0047455D">
      <w:pPr>
        <w:pStyle w:val="paraPuce"/>
        <w:rPr>
          <w:lang w:val="fr-FR"/>
        </w:rPr>
      </w:pPr>
      <w:r w:rsidRPr="000C1C18">
        <w:rPr>
          <w:lang w:val="fr-FR"/>
        </w:rPr>
        <w:t xml:space="preserve">Pour modifier les </w:t>
      </w:r>
      <w:r>
        <w:rPr>
          <w:lang w:val="fr-FR"/>
        </w:rPr>
        <w:t>abonnements</w:t>
      </w:r>
      <w:r w:rsidRPr="000C1C18">
        <w:rPr>
          <w:lang w:val="fr-FR"/>
        </w:rPr>
        <w:t xml:space="preserve"> de l'utilisateur présentement authentifié, on utilise l'api </w:t>
      </w:r>
      <w:hyperlink r:id="rId24" w:anchor="/default/get_subscription" w:history="1">
        <w:r w:rsidRPr="00DF4E83">
          <w:rPr>
            <w:rStyle w:val="Lienhypertexte"/>
            <w:lang w:val="fr-FR"/>
          </w:rPr>
          <w:t>/</w:t>
        </w:r>
        <w:proofErr w:type="spellStart"/>
        <w:r w:rsidRPr="00DF4E83">
          <w:rPr>
            <w:rStyle w:val="Lienhypertexte"/>
            <w:lang w:val="fr-FR"/>
          </w:rPr>
          <w:t>subscription?podcastId</w:t>
        </w:r>
        <w:proofErr w:type="spellEnd"/>
        <w:r w:rsidRPr="00DF4E83">
          <w:rPr>
            <w:rStyle w:val="Lienhypertexte"/>
            <w:lang w:val="fr-FR"/>
          </w:rPr>
          <w:t>=X</w:t>
        </w:r>
      </w:hyperlink>
      <w:r w:rsidRPr="000C1C18">
        <w:rPr>
          <w:lang w:val="fr-FR"/>
        </w:rPr>
        <w:t xml:space="preserve"> où X est le </w:t>
      </w:r>
      <w:r w:rsidRPr="00DF4E83">
        <w:rPr>
          <w:rStyle w:val="codeCar"/>
        </w:rPr>
        <w:t>podcastId</w:t>
      </w:r>
      <w:r w:rsidRPr="000C1C18">
        <w:rPr>
          <w:lang w:val="fr-FR"/>
        </w:rPr>
        <w:t xml:space="preserve"> d</w:t>
      </w:r>
      <w:r>
        <w:rPr>
          <w:lang w:val="fr-FR"/>
        </w:rPr>
        <w:t>u podcast</w:t>
      </w:r>
      <w:r w:rsidRPr="000C1C18">
        <w:rPr>
          <w:lang w:val="fr-FR"/>
        </w:rPr>
        <w:t>.</w:t>
      </w:r>
    </w:p>
    <w:p w14:paraId="5EAA1535" w14:textId="77777777" w:rsidR="0047455D" w:rsidRPr="000C1C18" w:rsidRDefault="0047455D" w:rsidP="0047455D">
      <w:pPr>
        <w:pStyle w:val="paraPuce"/>
        <w:rPr>
          <w:lang w:val="fr-FR"/>
        </w:rPr>
      </w:pPr>
      <w:r w:rsidRPr="000C1C18">
        <w:rPr>
          <w:lang w:val="fr-FR"/>
        </w:rPr>
        <w:t xml:space="preserve">Ceci est une api authentifiée, elle nécessite un jeton d'authentification </w:t>
      </w:r>
      <w:proofErr w:type="spellStart"/>
      <w:r w:rsidRPr="000C1C18">
        <w:rPr>
          <w:lang w:val="fr-FR"/>
        </w:rPr>
        <w:t>bearer</w:t>
      </w:r>
      <w:proofErr w:type="spellEnd"/>
      <w:r w:rsidRPr="000C1C18">
        <w:rPr>
          <w:lang w:val="fr-FR"/>
        </w:rPr>
        <w:t xml:space="preserve"> </w:t>
      </w:r>
      <w:proofErr w:type="spellStart"/>
      <w:r w:rsidRPr="000C1C18">
        <w:rPr>
          <w:lang w:val="fr-FR"/>
        </w:rPr>
        <w:t>token</w:t>
      </w:r>
      <w:proofErr w:type="spellEnd"/>
      <w:r w:rsidRPr="000C1C18">
        <w:rPr>
          <w:lang w:val="fr-FR"/>
        </w:rPr>
        <w:t xml:space="preserve"> pour fonctionner.</w:t>
      </w:r>
    </w:p>
    <w:p w14:paraId="3DFC77A2" w14:textId="59DA9903" w:rsidR="0047455D" w:rsidRDefault="0047455D" w:rsidP="0047455D">
      <w:pPr>
        <w:pStyle w:val="paraPuce"/>
        <w:keepNext/>
        <w:keepLines/>
        <w:rPr>
          <w:lang w:val="fr-FR"/>
        </w:rPr>
      </w:pPr>
      <w:r>
        <w:rPr>
          <w:lang w:val="fr-FR"/>
        </w:rPr>
        <w:t xml:space="preserve">L’appel à </w:t>
      </w:r>
      <w:hyperlink r:id="rId25" w:anchor="/default/get_subscription" w:history="1">
        <w:r w:rsidRPr="0047455D">
          <w:rPr>
            <w:rStyle w:val="Lienhypertexte"/>
            <w:lang w:val="fr-FR"/>
          </w:rPr>
          <w:t>/</w:t>
        </w:r>
        <w:proofErr w:type="spellStart"/>
        <w:r w:rsidRPr="0047455D">
          <w:rPr>
            <w:rStyle w:val="Lienhypertexte"/>
            <w:lang w:val="fr-FR"/>
          </w:rPr>
          <w:t>subscription?podcastId</w:t>
        </w:r>
        <w:proofErr w:type="spellEnd"/>
        <w:r w:rsidRPr="0047455D">
          <w:rPr>
            <w:rStyle w:val="Lienhypertexte"/>
            <w:lang w:val="fr-FR"/>
          </w:rPr>
          <w:t>=X</w:t>
        </w:r>
      </w:hyperlink>
      <w:r w:rsidRPr="000C1C18">
        <w:rPr>
          <w:lang w:val="fr-FR"/>
        </w:rPr>
        <w:t xml:space="preserve"> avec la méthode GET retourne </w:t>
      </w:r>
      <w:r>
        <w:rPr>
          <w:lang w:val="fr-FR"/>
        </w:rPr>
        <w:t xml:space="preserve">un </w:t>
      </w:r>
      <w:proofErr w:type="spellStart"/>
      <w:r>
        <w:rPr>
          <w:lang w:val="fr-FR"/>
        </w:rPr>
        <w:t>json</w:t>
      </w:r>
      <w:proofErr w:type="spellEnd"/>
      <w:r>
        <w:rPr>
          <w:lang w:val="fr-FR"/>
        </w:rPr>
        <w:t xml:space="preserve"> contenant la propriété </w:t>
      </w:r>
      <w:r w:rsidRPr="00DF4E83">
        <w:rPr>
          <w:rStyle w:val="codeCar"/>
        </w:rPr>
        <w:t>isSubscribed</w:t>
      </w:r>
      <w:r>
        <w:rPr>
          <w:lang w:val="fr-FR"/>
        </w:rPr>
        <w:t>.  C'est une propriété booléenne.</w:t>
      </w:r>
      <w:r>
        <w:rPr>
          <w:lang w:val="fr-FR"/>
        </w:rPr>
        <w:t xml:space="preserve">  Utilisez cette propriété pour déterminer si vous devez afficher le bouton pour s’abonner ou se désabonner du podcast.</w:t>
      </w:r>
    </w:p>
    <w:p w14:paraId="1986527A" w14:textId="77777777" w:rsidR="0047455D" w:rsidRPr="00746ED0" w:rsidRDefault="0047455D" w:rsidP="0047455D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lang w:val="en-CA"/>
        </w:rPr>
      </w:pPr>
      <w:r w:rsidRPr="00746ED0">
        <w:rPr>
          <w:lang w:val="en-CA"/>
        </w:rPr>
        <w:t>{"isSubscribed":true} ou {"isSubscribed":</w:t>
      </w:r>
      <w:r>
        <w:rPr>
          <w:lang w:val="en-CA"/>
        </w:rPr>
        <w:t>false</w:t>
      </w:r>
      <w:r w:rsidRPr="00746ED0">
        <w:rPr>
          <w:lang w:val="en-CA"/>
        </w:rPr>
        <w:t>}</w:t>
      </w:r>
    </w:p>
    <w:p w14:paraId="5116D6E1" w14:textId="0CF138F3" w:rsidR="0047455D" w:rsidRPr="000C1C18" w:rsidRDefault="0047455D" w:rsidP="0047455D">
      <w:pPr>
        <w:pStyle w:val="paraPuce"/>
        <w:rPr>
          <w:lang w:val="fr-FR"/>
        </w:rPr>
      </w:pPr>
      <w:r w:rsidRPr="000C1C18">
        <w:rPr>
          <w:lang w:val="fr-FR"/>
        </w:rPr>
        <w:t xml:space="preserve">Un appel </w:t>
      </w:r>
      <w:r>
        <w:rPr>
          <w:lang w:val="fr-FR"/>
        </w:rPr>
        <w:t xml:space="preserve">à </w:t>
      </w:r>
      <w:hyperlink r:id="rId26" w:anchor="/default/post_subscription" w:history="1">
        <w:r w:rsidRPr="00DF4E83">
          <w:rPr>
            <w:rStyle w:val="Lienhypertexte"/>
            <w:lang w:val="fr-FR"/>
          </w:rPr>
          <w:t>/</w:t>
        </w:r>
        <w:proofErr w:type="spellStart"/>
        <w:r w:rsidRPr="00DF4E83">
          <w:rPr>
            <w:rStyle w:val="Lienhypertexte"/>
            <w:lang w:val="fr-FR"/>
          </w:rPr>
          <w:t>subscription?</w:t>
        </w:r>
        <w:r w:rsidR="00DF4E83" w:rsidRPr="00DF4E83">
          <w:rPr>
            <w:rStyle w:val="Lienhypertexte"/>
            <w:lang w:val="fr-FR"/>
          </w:rPr>
          <w:t>podcastI</w:t>
        </w:r>
        <w:r w:rsidRPr="00DF4E83">
          <w:rPr>
            <w:rStyle w:val="Lienhypertexte"/>
            <w:lang w:val="fr-FR"/>
          </w:rPr>
          <w:t>d</w:t>
        </w:r>
        <w:proofErr w:type="spellEnd"/>
        <w:r w:rsidRPr="00DF4E83">
          <w:rPr>
            <w:rStyle w:val="Lienhypertexte"/>
            <w:lang w:val="fr-FR"/>
          </w:rPr>
          <w:t>=X</w:t>
        </w:r>
      </w:hyperlink>
      <w:r w:rsidRPr="000C1C18">
        <w:rPr>
          <w:lang w:val="fr-FR"/>
        </w:rPr>
        <w:t xml:space="preserve"> avec la méthode POST permet d'ajouter l</w:t>
      </w:r>
      <w:r>
        <w:rPr>
          <w:lang w:val="fr-FR"/>
        </w:rPr>
        <w:t xml:space="preserve">e podcast dont le id est </w:t>
      </w:r>
      <w:r w:rsidRPr="000C1C18">
        <w:rPr>
          <w:lang w:val="fr-FR"/>
        </w:rPr>
        <w:t xml:space="preserve">spécifié en paramètre aux </w:t>
      </w:r>
      <w:r>
        <w:rPr>
          <w:lang w:val="fr-FR"/>
        </w:rPr>
        <w:t xml:space="preserve">abonnements </w:t>
      </w:r>
      <w:r w:rsidRPr="000C1C18">
        <w:rPr>
          <w:lang w:val="fr-FR"/>
        </w:rPr>
        <w:t>de l'utilisateur.</w:t>
      </w:r>
    </w:p>
    <w:p w14:paraId="743E574B" w14:textId="50E38BBA" w:rsidR="0047455D" w:rsidRDefault="0047455D" w:rsidP="0047455D">
      <w:pPr>
        <w:pStyle w:val="paraPuce"/>
        <w:rPr>
          <w:lang w:val="fr-FR"/>
        </w:rPr>
      </w:pPr>
      <w:r w:rsidRPr="000C1C18">
        <w:rPr>
          <w:lang w:val="fr-FR"/>
        </w:rPr>
        <w:lastRenderedPageBreak/>
        <w:t xml:space="preserve">Un appel </w:t>
      </w:r>
      <w:r>
        <w:rPr>
          <w:lang w:val="fr-FR"/>
        </w:rPr>
        <w:t xml:space="preserve">à </w:t>
      </w:r>
      <w:hyperlink r:id="rId27" w:anchor="/default/delete_subscription" w:history="1">
        <w:r w:rsidRPr="00DF4E83">
          <w:rPr>
            <w:rStyle w:val="Lienhypertexte"/>
            <w:lang w:val="fr-FR"/>
          </w:rPr>
          <w:t>/</w:t>
        </w:r>
        <w:proofErr w:type="spellStart"/>
        <w:r w:rsidRPr="00DF4E83">
          <w:rPr>
            <w:rStyle w:val="Lienhypertexte"/>
            <w:lang w:val="fr-FR"/>
          </w:rPr>
          <w:t>subscription?</w:t>
        </w:r>
        <w:r w:rsidR="00DF4E83" w:rsidRPr="00DF4E83">
          <w:rPr>
            <w:rStyle w:val="Lienhypertexte"/>
            <w:lang w:val="fr-FR"/>
          </w:rPr>
          <w:t>podcastI</w:t>
        </w:r>
        <w:r w:rsidRPr="00DF4E83">
          <w:rPr>
            <w:rStyle w:val="Lienhypertexte"/>
            <w:lang w:val="fr-FR"/>
          </w:rPr>
          <w:t>d</w:t>
        </w:r>
        <w:proofErr w:type="spellEnd"/>
        <w:r w:rsidRPr="00DF4E83">
          <w:rPr>
            <w:rStyle w:val="Lienhypertexte"/>
            <w:lang w:val="fr-FR"/>
          </w:rPr>
          <w:t>=X</w:t>
        </w:r>
      </w:hyperlink>
      <w:r w:rsidRPr="000C1C18">
        <w:rPr>
          <w:lang w:val="fr-FR"/>
        </w:rPr>
        <w:t xml:space="preserve"> avec la méthode </w:t>
      </w:r>
      <w:r>
        <w:rPr>
          <w:lang w:val="fr-FR"/>
        </w:rPr>
        <w:t>DELETE</w:t>
      </w:r>
      <w:r w:rsidRPr="000C1C18">
        <w:rPr>
          <w:lang w:val="fr-FR"/>
        </w:rPr>
        <w:t xml:space="preserve"> permet </w:t>
      </w:r>
      <w:r>
        <w:rPr>
          <w:lang w:val="fr-FR"/>
        </w:rPr>
        <w:t>de supprimer</w:t>
      </w:r>
      <w:r w:rsidRPr="000C1C18">
        <w:rPr>
          <w:lang w:val="fr-FR"/>
        </w:rPr>
        <w:t xml:space="preserve"> l</w:t>
      </w:r>
      <w:r>
        <w:rPr>
          <w:lang w:val="fr-FR"/>
        </w:rPr>
        <w:t xml:space="preserve">e podcast dont le id est </w:t>
      </w:r>
      <w:r w:rsidRPr="000C1C18">
        <w:rPr>
          <w:lang w:val="fr-FR"/>
        </w:rPr>
        <w:t xml:space="preserve">spécifié en paramètre aux </w:t>
      </w:r>
      <w:r>
        <w:rPr>
          <w:lang w:val="fr-FR"/>
        </w:rPr>
        <w:t xml:space="preserve">abonnements </w:t>
      </w:r>
      <w:r w:rsidRPr="000C1C18">
        <w:rPr>
          <w:lang w:val="fr-FR"/>
        </w:rPr>
        <w:t>de l'utilisateur.</w:t>
      </w:r>
    </w:p>
    <w:p w14:paraId="16A7C51F" w14:textId="4FAECA91" w:rsidR="0047455D" w:rsidRDefault="0047455D" w:rsidP="0047455D">
      <w:pPr>
        <w:pStyle w:val="paraPuce"/>
        <w:rPr>
          <w:lang w:val="fr-FR"/>
        </w:rPr>
      </w:pPr>
      <w:r>
        <w:rPr>
          <w:lang w:val="fr-FR"/>
        </w:rPr>
        <w:t>Lorsque l'utilisateur s'abonne ou se désabonne, la page courante ne change pas, mais le bouton approprié (abonnement ou désabonnement) est affiché.</w:t>
      </w:r>
    </w:p>
    <w:p w14:paraId="42216801" w14:textId="77777777" w:rsidR="0047455D" w:rsidRPr="00290532" w:rsidRDefault="0047455D" w:rsidP="0047455D">
      <w:pPr>
        <w:rPr>
          <w:lang w:val="fr-FR"/>
        </w:rPr>
      </w:pPr>
    </w:p>
    <w:p w14:paraId="2C249177" w14:textId="3A1E3BA6" w:rsidR="00DF42D3" w:rsidRDefault="00A746EB" w:rsidP="00A746EB">
      <w:pPr>
        <w:pStyle w:val="Titre1"/>
        <w:rPr>
          <w:noProof/>
        </w:rPr>
      </w:pPr>
      <w:r>
        <w:rPr>
          <w:noProof/>
        </w:rPr>
        <w:t>Subscriptions</w:t>
      </w:r>
    </w:p>
    <w:p w14:paraId="34E31763" w14:textId="5D885023" w:rsidR="00A746EB" w:rsidRDefault="00A746EB" w:rsidP="00A746EB">
      <w:pPr>
        <w:pStyle w:val="paraPuce"/>
        <w:rPr>
          <w:lang w:val="fr-FR"/>
        </w:rPr>
      </w:pPr>
      <w:r>
        <w:rPr>
          <w:lang w:val="fr-FR"/>
        </w:rPr>
        <w:t>Affiche les abonnements de l'utilisateur.</w:t>
      </w:r>
    </w:p>
    <w:p w14:paraId="51772B53" w14:textId="129763D4" w:rsidR="00465FFE" w:rsidRDefault="00465FFE" w:rsidP="00A746EB">
      <w:pPr>
        <w:pStyle w:val="paraPuce"/>
        <w:rPr>
          <w:lang w:val="fr-FR"/>
        </w:rPr>
      </w:pPr>
      <w:r>
        <w:rPr>
          <w:lang w:val="fr-FR"/>
        </w:rPr>
        <w:t xml:space="preserve">Les données proviennent de la méthode </w:t>
      </w:r>
      <w:hyperlink r:id="rId28" w:anchor="/default/get_subscriptions" w:history="1">
        <w:r w:rsidRPr="00465FFE">
          <w:rPr>
            <w:rStyle w:val="Lienhypertexte"/>
            <w:lang w:val="fr-FR"/>
          </w:rPr>
          <w:t>/suscriptions</w:t>
        </w:r>
      </w:hyperlink>
      <w:r>
        <w:rPr>
          <w:lang w:val="fr-FR"/>
        </w:rPr>
        <w:t xml:space="preserve"> de l'api.</w:t>
      </w:r>
    </w:p>
    <w:p w14:paraId="42313F0B" w14:textId="54DD7A6F" w:rsidR="00A746EB" w:rsidRDefault="00A746EB" w:rsidP="00A746EB">
      <w:pPr>
        <w:pStyle w:val="paraPuce"/>
        <w:rPr>
          <w:lang w:val="fr-FR"/>
        </w:rPr>
      </w:pPr>
      <w:r>
        <w:rPr>
          <w:lang w:val="fr-FR"/>
        </w:rPr>
        <w:t>Si l'utilisateur n'est pas authentifié, cette page n'est pas disponible (route conditionnelle).</w:t>
      </w:r>
    </w:p>
    <w:p w14:paraId="33476675" w14:textId="144F4E32" w:rsidR="00A746EB" w:rsidRPr="00DF4E83" w:rsidRDefault="000F37D2" w:rsidP="000F37D2">
      <w:pPr>
        <w:ind w:left="708"/>
        <w:rPr>
          <w:lang w:val="fr-FR"/>
        </w:rPr>
      </w:pPr>
      <w:r w:rsidRPr="000F37D2">
        <w:rPr>
          <w:lang w:val="fr-FR"/>
        </w:rPr>
        <w:drawing>
          <wp:inline distT="0" distB="0" distL="0" distR="0" wp14:anchorId="41778DEF" wp14:editId="5D372E60">
            <wp:extent cx="5707416" cy="2563860"/>
            <wp:effectExtent l="0" t="0" r="762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792" cy="25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6EB" w:rsidRPr="00DF4E83" w:rsidSect="00974130">
      <w:headerReference w:type="default" r:id="rId30"/>
      <w:footerReference w:type="default" r:id="rId31"/>
      <w:headerReference w:type="first" r:id="rId32"/>
      <w:pgSz w:w="12240" w:h="15840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844BF" w14:textId="77777777" w:rsidR="006848D0" w:rsidRDefault="006848D0" w:rsidP="00974130">
      <w:r>
        <w:separator/>
      </w:r>
    </w:p>
  </w:endnote>
  <w:endnote w:type="continuationSeparator" w:id="0">
    <w:p w14:paraId="6AA1232F" w14:textId="77777777" w:rsidR="006848D0" w:rsidRDefault="006848D0" w:rsidP="00974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CB53C" w14:textId="71DCD1DA" w:rsidR="00974130" w:rsidRPr="00974130" w:rsidRDefault="00974130" w:rsidP="00974130">
    <w:pPr>
      <w:pStyle w:val="Pieddepage"/>
      <w:pBdr>
        <w:top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©</w:t>
    </w:r>
    <w:sdt>
      <w:sdtPr>
        <w:rPr>
          <w:i/>
          <w:color w:val="000000" w:themeColor="text1"/>
          <w:sz w:val="18"/>
          <w:szCs w:val="18"/>
        </w:rPr>
        <w:alias w:val="Auteur "/>
        <w:id w:val="2617072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240A9A">
          <w:rPr>
            <w:i/>
            <w:color w:val="000000" w:themeColor="text1"/>
            <w:sz w:val="18"/>
            <w:szCs w:val="18"/>
          </w:rPr>
          <w:t>glachance@cmaisonneuve.qc.ca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D8D0D" w14:textId="77777777" w:rsidR="006848D0" w:rsidRDefault="006848D0" w:rsidP="00974130">
      <w:r>
        <w:separator/>
      </w:r>
    </w:p>
  </w:footnote>
  <w:footnote w:type="continuationSeparator" w:id="0">
    <w:p w14:paraId="745AA830" w14:textId="77777777" w:rsidR="006848D0" w:rsidRDefault="006848D0" w:rsidP="009741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FDFE4" w14:textId="48770316" w:rsidR="00974130" w:rsidRPr="00974130" w:rsidRDefault="00974130" w:rsidP="00974130">
    <w:pPr>
      <w:pStyle w:val="En-tte"/>
      <w:pBdr>
        <w:bottom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420-</w:t>
    </w:r>
    <w:r w:rsidR="00E17A94">
      <w:rPr>
        <w:i/>
        <w:color w:val="000000" w:themeColor="text1"/>
        <w:sz w:val="18"/>
        <w:szCs w:val="18"/>
      </w:rPr>
      <w:t>5</w:t>
    </w:r>
    <w:r w:rsidR="006848D0">
      <w:rPr>
        <w:i/>
        <w:color w:val="000000" w:themeColor="text1"/>
        <w:sz w:val="18"/>
        <w:szCs w:val="18"/>
      </w:rPr>
      <w:t>D6</w:t>
    </w:r>
    <w:r w:rsidRPr="00974130">
      <w:rPr>
        <w:i/>
        <w:color w:val="000000" w:themeColor="text1"/>
        <w:sz w:val="18"/>
        <w:szCs w:val="18"/>
      </w:rPr>
      <w:tab/>
    </w:r>
    <w:sdt>
      <w:sdtPr>
        <w:rPr>
          <w:rFonts w:cs="Arial"/>
          <w:i/>
          <w:noProof/>
          <w:color w:val="000000" w:themeColor="text1"/>
          <w:sz w:val="18"/>
          <w:szCs w:val="18"/>
        </w:rPr>
        <w:alias w:val="Objet "/>
        <w:id w:val="254490974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6848D0">
          <w:rPr>
            <w:rFonts w:cs="Arial"/>
            <w:i/>
            <w:noProof/>
            <w:color w:val="000000" w:themeColor="text1"/>
            <w:sz w:val="18"/>
            <w:szCs w:val="18"/>
          </w:rPr>
          <w:t>420-</w:t>
        </w:r>
        <w:r w:rsidR="00E17A94">
          <w:rPr>
            <w:rFonts w:cs="Arial"/>
            <w:i/>
            <w:noProof/>
            <w:color w:val="000000" w:themeColor="text1"/>
            <w:sz w:val="18"/>
            <w:szCs w:val="18"/>
          </w:rPr>
          <w:t>5</w:t>
        </w:r>
        <w:r w:rsidR="006848D0">
          <w:rPr>
            <w:rFonts w:cs="Arial"/>
            <w:i/>
            <w:noProof/>
            <w:color w:val="000000" w:themeColor="text1"/>
            <w:sz w:val="18"/>
            <w:szCs w:val="18"/>
          </w:rPr>
          <w:t>D6</w:t>
        </w:r>
      </w:sdtContent>
    </w:sdt>
    <w:r w:rsidRPr="00974130">
      <w:rPr>
        <w:rFonts w:cs="Arial"/>
        <w:i/>
        <w:color w:val="000000" w:themeColor="text1"/>
        <w:sz w:val="18"/>
        <w:szCs w:val="18"/>
      </w:rPr>
      <w:t xml:space="preserve"> -</w:t>
    </w:r>
    <w:r w:rsidRPr="00974130">
      <w:rPr>
        <w:i/>
        <w:color w:val="000000" w:themeColor="text1"/>
        <w:sz w:val="18"/>
        <w:szCs w:val="18"/>
      </w:rPr>
      <w:t xml:space="preserve"> </w:t>
    </w:r>
    <w:sdt>
      <w:sdtPr>
        <w:rPr>
          <w:i/>
          <w:color w:val="000000" w:themeColor="text1"/>
          <w:sz w:val="18"/>
          <w:szCs w:val="18"/>
        </w:rPr>
        <w:alias w:val="Titre "/>
        <w:id w:val="58828741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A5E52">
          <w:rPr>
            <w:i/>
            <w:color w:val="000000" w:themeColor="text1"/>
            <w:sz w:val="18"/>
            <w:szCs w:val="18"/>
          </w:rPr>
          <w:t>TP2 – Partie 02</w:t>
        </w:r>
      </w:sdtContent>
    </w:sdt>
    <w:r w:rsidRPr="00974130">
      <w:rPr>
        <w:i/>
        <w:color w:val="000000" w:themeColor="text1"/>
        <w:sz w:val="18"/>
        <w:szCs w:val="18"/>
      </w:rPr>
      <w:tab/>
      <w:t xml:space="preserve">Page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PAGE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  <w:r w:rsidRPr="00974130">
      <w:rPr>
        <w:i/>
        <w:color w:val="000000" w:themeColor="text1"/>
        <w:sz w:val="18"/>
        <w:szCs w:val="18"/>
      </w:rPr>
      <w:t xml:space="preserve"> sur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NUMPAGES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3461"/>
      <w:gridCol w:w="6217"/>
    </w:tblGrid>
    <w:tr w:rsidR="00974130" w14:paraId="37A83D26" w14:textId="77777777" w:rsidTr="0031643F">
      <w:trPr>
        <w:trHeight w:val="680"/>
      </w:trPr>
      <w:tc>
        <w:tcPr>
          <w:tcW w:w="3510" w:type="dxa"/>
          <w:shd w:val="clear" w:color="auto" w:fill="0D0D0D" w:themeFill="text1" w:themeFillTint="F2"/>
          <w:vAlign w:val="center"/>
        </w:tcPr>
        <w:p w14:paraId="72E5C39D" w14:textId="14E283B8" w:rsidR="00974130" w:rsidRPr="006D0917" w:rsidRDefault="006113E9" w:rsidP="00CC4CEB">
          <w:pPr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Objet "/>
              <w:id w:val="75787097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E17A94">
                <w:rPr>
                  <w:rFonts w:cs="Arial"/>
                  <w:color w:val="FFFFFF" w:themeColor="background1"/>
                  <w:sz w:val="32"/>
                  <w:szCs w:val="32"/>
                </w:rPr>
                <w:t>420-5D6</w:t>
              </w:r>
            </w:sdtContent>
          </w:sdt>
          <w:r w:rsidR="00974130" w:rsidRPr="006D0917">
            <w:rPr>
              <w:color w:val="FFFFFF" w:themeColor="background1"/>
              <w:lang w:val="fr-FR"/>
            </w:rPr>
            <w:fldChar w:fldCharType="begin"/>
          </w:r>
          <w:r w:rsidR="00974130" w:rsidRPr="006D0917">
            <w:rPr>
              <w:color w:val="FFFFFF" w:themeColor="background1"/>
              <w:lang w:val="fr-FR"/>
            </w:rPr>
            <w:instrText xml:space="preserve"> SET  "Exercice Ponctuel 1"  \* MERGEFORMAT </w:instrText>
          </w:r>
          <w:r w:rsidR="00974130" w:rsidRPr="006D0917">
            <w:rPr>
              <w:color w:val="FFFFFF" w:themeColor="background1"/>
              <w:lang w:val="fr-FR"/>
            </w:rPr>
            <w:fldChar w:fldCharType="end"/>
          </w:r>
        </w:p>
      </w:tc>
      <w:tc>
        <w:tcPr>
          <w:tcW w:w="6318" w:type="dxa"/>
          <w:shd w:val="clear" w:color="auto" w:fill="0D0D0D" w:themeFill="text1" w:themeFillTint="F2"/>
          <w:vAlign w:val="center"/>
        </w:tcPr>
        <w:p w14:paraId="738E5D8F" w14:textId="46B0A461" w:rsidR="00974130" w:rsidRPr="006D0917" w:rsidRDefault="006113E9" w:rsidP="00CC4CEB">
          <w:pPr>
            <w:jc w:val="right"/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Titre "/>
              <w:id w:val="58828738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54EF0">
                <w:rPr>
                  <w:rFonts w:cs="Arial"/>
                  <w:color w:val="FFFFFF" w:themeColor="background1"/>
                  <w:sz w:val="32"/>
                  <w:szCs w:val="32"/>
                </w:rPr>
                <w:t>TP2 – Partie 0</w:t>
              </w:r>
              <w:r w:rsidR="004A5E52">
                <w:rPr>
                  <w:rFonts w:cs="Arial"/>
                  <w:color w:val="FFFFFF" w:themeColor="background1"/>
                  <w:sz w:val="32"/>
                  <w:szCs w:val="32"/>
                </w:rPr>
                <w:t>2</w:t>
              </w:r>
            </w:sdtContent>
          </w:sdt>
        </w:p>
      </w:tc>
    </w:tr>
  </w:tbl>
  <w:p w14:paraId="4C3E9A91" w14:textId="77777777" w:rsidR="00974130" w:rsidRDefault="0097413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055F8"/>
    <w:multiLevelType w:val="multilevel"/>
    <w:tmpl w:val="202A76FE"/>
    <w:name w:val="Numérotation Modules2222222322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Titre3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none"/>
      <w:pStyle w:val="Titre4"/>
      <w:suff w:val="nothing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5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10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183" w:hanging="567"/>
      </w:pPr>
      <w:rPr>
        <w:rFonts w:hint="default"/>
      </w:rPr>
    </w:lvl>
  </w:abstractNum>
  <w:abstractNum w:abstractNumId="1" w15:restartNumberingAfterBreak="0">
    <w:nsid w:val="6C3048B5"/>
    <w:multiLevelType w:val="hybridMultilevel"/>
    <w:tmpl w:val="9D44D938"/>
    <w:lvl w:ilvl="0" w:tplc="EAA444E4">
      <w:start w:val="1"/>
      <w:numFmt w:val="bullet"/>
      <w:pStyle w:val="paraPuce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713729742">
    <w:abstractNumId w:val="0"/>
  </w:num>
  <w:num w:numId="2" w16cid:durableId="1595477748">
    <w:abstractNumId w:val="1"/>
  </w:num>
  <w:num w:numId="3" w16cid:durableId="1028869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8D0"/>
    <w:rsid w:val="000568F3"/>
    <w:rsid w:val="00060222"/>
    <w:rsid w:val="000A6FC0"/>
    <w:rsid w:val="000F37D2"/>
    <w:rsid w:val="00161ABA"/>
    <w:rsid w:val="001E0DAB"/>
    <w:rsid w:val="001E61F1"/>
    <w:rsid w:val="001F78AD"/>
    <w:rsid w:val="002136DD"/>
    <w:rsid w:val="00216E17"/>
    <w:rsid w:val="00240A9A"/>
    <w:rsid w:val="00242C69"/>
    <w:rsid w:val="00254EF0"/>
    <w:rsid w:val="0027354B"/>
    <w:rsid w:val="00290532"/>
    <w:rsid w:val="00312385"/>
    <w:rsid w:val="003245BB"/>
    <w:rsid w:val="00354FA7"/>
    <w:rsid w:val="00366971"/>
    <w:rsid w:val="003B5DF4"/>
    <w:rsid w:val="003C4963"/>
    <w:rsid w:val="003D076F"/>
    <w:rsid w:val="00446FC3"/>
    <w:rsid w:val="00450B4F"/>
    <w:rsid w:val="00465FFE"/>
    <w:rsid w:val="00472B45"/>
    <w:rsid w:val="0047455D"/>
    <w:rsid w:val="004A5E52"/>
    <w:rsid w:val="004B7E72"/>
    <w:rsid w:val="0050294C"/>
    <w:rsid w:val="00505CC2"/>
    <w:rsid w:val="005073DA"/>
    <w:rsid w:val="005267BD"/>
    <w:rsid w:val="0053281A"/>
    <w:rsid w:val="0053504D"/>
    <w:rsid w:val="005736DE"/>
    <w:rsid w:val="005B1D79"/>
    <w:rsid w:val="005F6BD6"/>
    <w:rsid w:val="006113E9"/>
    <w:rsid w:val="006848D0"/>
    <w:rsid w:val="006A6F5A"/>
    <w:rsid w:val="006D06E3"/>
    <w:rsid w:val="006D3679"/>
    <w:rsid w:val="006F6061"/>
    <w:rsid w:val="00703BCF"/>
    <w:rsid w:val="00714FB3"/>
    <w:rsid w:val="007179BD"/>
    <w:rsid w:val="0072610F"/>
    <w:rsid w:val="00783A24"/>
    <w:rsid w:val="007D14B9"/>
    <w:rsid w:val="008412C1"/>
    <w:rsid w:val="00846679"/>
    <w:rsid w:val="008605BD"/>
    <w:rsid w:val="008A6F1E"/>
    <w:rsid w:val="008F075A"/>
    <w:rsid w:val="0092678A"/>
    <w:rsid w:val="009305BA"/>
    <w:rsid w:val="00974130"/>
    <w:rsid w:val="0098785F"/>
    <w:rsid w:val="009B33D2"/>
    <w:rsid w:val="009C2EEE"/>
    <w:rsid w:val="009C2F77"/>
    <w:rsid w:val="009E04C7"/>
    <w:rsid w:val="009E12A6"/>
    <w:rsid w:val="009F76EB"/>
    <w:rsid w:val="00A746EB"/>
    <w:rsid w:val="00A975F0"/>
    <w:rsid w:val="00AC355C"/>
    <w:rsid w:val="00AF55BD"/>
    <w:rsid w:val="00B778B1"/>
    <w:rsid w:val="00B8677C"/>
    <w:rsid w:val="00B90E56"/>
    <w:rsid w:val="00BB0D8D"/>
    <w:rsid w:val="00BD6C59"/>
    <w:rsid w:val="00BE1239"/>
    <w:rsid w:val="00C04F22"/>
    <w:rsid w:val="00C276C0"/>
    <w:rsid w:val="00C50CF8"/>
    <w:rsid w:val="00C63E22"/>
    <w:rsid w:val="00CB1CE1"/>
    <w:rsid w:val="00CC4CEB"/>
    <w:rsid w:val="00CE3362"/>
    <w:rsid w:val="00D050B7"/>
    <w:rsid w:val="00D13270"/>
    <w:rsid w:val="00D200B1"/>
    <w:rsid w:val="00D46352"/>
    <w:rsid w:val="00D916C8"/>
    <w:rsid w:val="00D96777"/>
    <w:rsid w:val="00DC1940"/>
    <w:rsid w:val="00DF42D3"/>
    <w:rsid w:val="00DF4E83"/>
    <w:rsid w:val="00E17A94"/>
    <w:rsid w:val="00E21B70"/>
    <w:rsid w:val="00E90F6C"/>
    <w:rsid w:val="00EA6E21"/>
    <w:rsid w:val="00EA7A6A"/>
    <w:rsid w:val="00EB22A7"/>
    <w:rsid w:val="00F00A58"/>
    <w:rsid w:val="00F050B4"/>
    <w:rsid w:val="00F83860"/>
    <w:rsid w:val="00F855D5"/>
    <w:rsid w:val="00F94169"/>
    <w:rsid w:val="00FC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3F668E"/>
  <w15:docId w15:val="{7661CF30-C700-47C4-8267-FABA18304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E22"/>
    <w:rPr>
      <w:rFonts w:ascii="Verdana" w:hAnsi="Verdana"/>
    </w:rPr>
  </w:style>
  <w:style w:type="paragraph" w:styleId="Titre1">
    <w:name w:val="heading 1"/>
    <w:basedOn w:val="Normal"/>
    <w:next w:val="Normal"/>
    <w:link w:val="Titre1Car"/>
    <w:qFormat/>
    <w:rsid w:val="00472B45"/>
    <w:pPr>
      <w:jc w:val="left"/>
      <w:outlineLvl w:val="0"/>
    </w:pPr>
    <w:rPr>
      <w:rFonts w:eastAsia="Times New Roman" w:cs="Arial"/>
      <w:b/>
      <w:sz w:val="28"/>
      <w:szCs w:val="28"/>
      <w:lang w:val="fr-FR" w:eastAsia="fr-FR"/>
    </w:rPr>
  </w:style>
  <w:style w:type="paragraph" w:styleId="Titre2">
    <w:name w:val="heading 2"/>
    <w:basedOn w:val="paraPuce"/>
    <w:next w:val="Normal"/>
    <w:link w:val="Titre2Car"/>
    <w:qFormat/>
    <w:rsid w:val="009F76EB"/>
    <w:pPr>
      <w:numPr>
        <w:numId w:val="0"/>
      </w:numPr>
      <w:ind w:left="360"/>
      <w:outlineLvl w:val="1"/>
    </w:pPr>
    <w:rPr>
      <w:b/>
      <w:bCs/>
      <w:lang w:val="fr-FR"/>
    </w:rPr>
  </w:style>
  <w:style w:type="paragraph" w:styleId="Titre3">
    <w:name w:val="heading 3"/>
    <w:basedOn w:val="Titre4"/>
    <w:next w:val="Normal"/>
    <w:link w:val="Titre3Car"/>
    <w:qFormat/>
    <w:rsid w:val="001E61F1"/>
    <w:pPr>
      <w:numPr>
        <w:ilvl w:val="3"/>
      </w:numPr>
      <w:tabs>
        <w:tab w:val="left" w:pos="1418"/>
      </w:tabs>
      <w:outlineLvl w:val="2"/>
    </w:pPr>
  </w:style>
  <w:style w:type="paragraph" w:styleId="Titre4">
    <w:name w:val="heading 4"/>
    <w:basedOn w:val="Normal"/>
    <w:next w:val="Normal"/>
    <w:link w:val="Titre4Car"/>
    <w:unhideWhenUsed/>
    <w:qFormat/>
    <w:rsid w:val="001E61F1"/>
    <w:pPr>
      <w:keepNext/>
      <w:keepLines/>
      <w:numPr>
        <w:ilvl w:val="4"/>
        <w:numId w:val="1"/>
      </w:numPr>
      <w:outlineLvl w:val="3"/>
    </w:pPr>
    <w:rPr>
      <w:rFonts w:eastAsiaTheme="majorEastAsia" w:cstheme="majorBidi"/>
      <w:b/>
      <w:bCs/>
      <w:iCs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472B45"/>
    <w:rPr>
      <w:rFonts w:ascii="Verdana" w:eastAsia="Times New Roman" w:hAnsi="Verdana" w:cs="Arial"/>
      <w:b/>
      <w:sz w:val="28"/>
      <w:szCs w:val="28"/>
      <w:lang w:val="fr-FR" w:eastAsia="fr-FR"/>
    </w:rPr>
  </w:style>
  <w:style w:type="character" w:customStyle="1" w:styleId="Titre2Car">
    <w:name w:val="Titre 2 Car"/>
    <w:basedOn w:val="Policepardfaut"/>
    <w:link w:val="Titre2"/>
    <w:rsid w:val="009F76EB"/>
    <w:rPr>
      <w:rFonts w:ascii="Verdana" w:eastAsia="Times New Roman" w:hAnsi="Verdana" w:cs="Arial"/>
      <w:b/>
      <w:bCs/>
      <w:lang w:val="fr-FR" w:eastAsia="fr-FR"/>
    </w:rPr>
  </w:style>
  <w:style w:type="character" w:customStyle="1" w:styleId="Titre3Car">
    <w:name w:val="Titre 3 Car"/>
    <w:basedOn w:val="Policepardfaut"/>
    <w:link w:val="Titre3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paragraph" w:customStyle="1" w:styleId="paraPuce">
    <w:name w:val="paraPuce"/>
    <w:basedOn w:val="Normal"/>
    <w:link w:val="paraPuceCar"/>
    <w:qFormat/>
    <w:rsid w:val="001E61F1"/>
    <w:pPr>
      <w:numPr>
        <w:numId w:val="2"/>
      </w:numPr>
      <w:spacing w:before="60" w:after="60"/>
    </w:pPr>
    <w:rPr>
      <w:rFonts w:eastAsia="Times New Roman" w:cs="Arial"/>
      <w:lang w:eastAsia="fr-FR"/>
    </w:rPr>
  </w:style>
  <w:style w:type="character" w:customStyle="1" w:styleId="paraPuceCar">
    <w:name w:val="paraPuce Car"/>
    <w:basedOn w:val="Policepardfaut"/>
    <w:link w:val="paraPuce"/>
    <w:rsid w:val="001E61F1"/>
    <w:rPr>
      <w:rFonts w:ascii="Verdana" w:eastAsia="Times New Roman" w:hAnsi="Verdana" w:cs="Arial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46FC3"/>
    <w:pPr>
      <w:ind w:left="221"/>
    </w:pPr>
  </w:style>
  <w:style w:type="paragraph" w:customStyle="1" w:styleId="code">
    <w:name w:val="code"/>
    <w:basedOn w:val="Normal"/>
    <w:link w:val="codeCar"/>
    <w:qFormat/>
    <w:rsid w:val="00F94169"/>
    <w:rPr>
      <w:rFonts w:ascii="Consolas" w:hAnsi="Consolas" w:cs="Consolas"/>
      <w:noProof/>
      <w:szCs w:val="20"/>
    </w:rPr>
  </w:style>
  <w:style w:type="character" w:customStyle="1" w:styleId="codeCar">
    <w:name w:val="code Car"/>
    <w:basedOn w:val="Policepardfaut"/>
    <w:link w:val="code"/>
    <w:rsid w:val="00F94169"/>
    <w:rPr>
      <w:rFonts w:ascii="Consolas" w:hAnsi="Consolas" w:cs="Consolas"/>
      <w:noProof/>
      <w:szCs w:val="20"/>
    </w:rPr>
  </w:style>
  <w:style w:type="paragraph" w:styleId="En-tte">
    <w:name w:val="header"/>
    <w:basedOn w:val="Normal"/>
    <w:link w:val="En-tt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974130"/>
    <w:rPr>
      <w:rFonts w:ascii="Verdana" w:hAnsi="Verdana"/>
    </w:rPr>
  </w:style>
  <w:style w:type="paragraph" w:styleId="Pieddepage">
    <w:name w:val="footer"/>
    <w:basedOn w:val="Normal"/>
    <w:link w:val="Pieddepag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74130"/>
    <w:rPr>
      <w:rFonts w:ascii="Verdana" w:hAnsi="Verdana"/>
    </w:rPr>
  </w:style>
  <w:style w:type="table" w:styleId="Grilledutableau">
    <w:name w:val="Table Grid"/>
    <w:basedOn w:val="TableauNormal"/>
    <w:rsid w:val="00974130"/>
    <w:pPr>
      <w:jc w:val="left"/>
    </w:pPr>
    <w:rPr>
      <w:rFonts w:ascii="Times New Roman" w:eastAsia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74130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703BCF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50B4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0B4F"/>
    <w:rPr>
      <w:rFonts w:ascii="Tahoma" w:hAnsi="Tahoma" w:cs="Tahoma"/>
      <w:sz w:val="16"/>
      <w:szCs w:val="1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E1239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E1239"/>
    <w:rPr>
      <w:rFonts w:ascii="Verdana" w:hAnsi="Verdana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E1239"/>
    <w:rPr>
      <w:vertAlign w:val="superscript"/>
    </w:rPr>
  </w:style>
  <w:style w:type="character" w:styleId="Mentionnonrsolue">
    <w:name w:val="Unresolved Mention"/>
    <w:basedOn w:val="Policepardfaut"/>
    <w:uiPriority w:val="99"/>
    <w:semiHidden/>
    <w:unhideWhenUsed/>
    <w:rsid w:val="006848D0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54EF0"/>
    <w:rPr>
      <w:color w:val="954F72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97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975F0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8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w3schools.com/tags/att_input_disabled.asp" TargetMode="External"/><Relationship Id="rId26" Type="http://schemas.openxmlformats.org/officeDocument/2006/relationships/hyperlink" Target="https://podcastsapi.herokuapp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podcastsapi.herokuapp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odcastsapi.herokuapp.com/" TargetMode="External"/><Relationship Id="rId20" Type="http://schemas.openxmlformats.org/officeDocument/2006/relationships/hyperlink" Target="https://podcastsapi.herokuapp.com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dcastapi5d6.herokuapp.com/" TargetMode="External"/><Relationship Id="rId24" Type="http://schemas.openxmlformats.org/officeDocument/2006/relationships/hyperlink" Target="https://podcastsapi.herokuapp.com/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hyperlink" Target="https://podcastsapi.herokuapp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bulma.io/documentation/components/modal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odcastsapi.herokuapp.com/" TargetMode="External"/><Relationship Id="rId22" Type="http://schemas.openxmlformats.org/officeDocument/2006/relationships/hyperlink" Target="https://podcastsapi.herokuapp.com/podcast?podcastId=1439621628" TargetMode="External"/><Relationship Id="rId27" Type="http://schemas.openxmlformats.org/officeDocument/2006/relationships/hyperlink" Target="https://podcastsapi.herokuapp.com/" TargetMode="External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glachance\OneDrive\Documents\Templates\Exercic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0C02D-8866-43F5-AD45-B56294AAE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Exercice.dotx</Template>
  <TotalTime>1381</TotalTime>
  <Pages>7</Pages>
  <Words>1322</Words>
  <Characters>7276</Characters>
  <Application>Microsoft Office Word</Application>
  <DocSecurity>0</DocSecurity>
  <Lines>60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Partie 02</vt:lpstr>
      <vt:lpstr>Exercice 01</vt:lpstr>
    </vt:vector>
  </TitlesOfParts>
  <Company>Collège Maisonneuve</Company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TP2 – Partie 02</dc:title>
  <dc:subject>420-5D6</dc:subject>
  <dc:creator>glachance@cmaisonneuve.qc.ca</dc:creator>
  <cp:lastModifiedBy>glachance@cmaisonneuve.qc.ca;</cp:lastModifiedBy>
  <cp:revision>9</cp:revision>
  <cp:lastPrinted>2022-02-25T18:20:00Z</cp:lastPrinted>
  <dcterms:created xsi:type="dcterms:W3CDTF">2022-11-24T04:49:00Z</dcterms:created>
  <dcterms:modified xsi:type="dcterms:W3CDTF">2022-12-01T05:53:00Z</dcterms:modified>
</cp:coreProperties>
</file>